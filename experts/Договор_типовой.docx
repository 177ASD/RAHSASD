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F0D917" w14:textId="77777777" w:rsidR="00D2638A" w:rsidRPr="0045219F" w:rsidRDefault="00D2638A" w:rsidP="009F4476">
      <w:pPr>
        <w:contextualSpacing/>
        <w:jc w:val="center"/>
        <w:rPr>
          <w:b/>
          <w:bCs/>
        </w:rPr>
      </w:pPr>
      <w:r w:rsidRPr="0045219F">
        <w:rPr>
          <w:b/>
          <w:bCs/>
        </w:rPr>
        <w:t>ДОГОВОР № ______</w:t>
      </w:r>
    </w:p>
    <w:p w14:paraId="55C552CC" w14:textId="77777777" w:rsidR="00D2638A" w:rsidRPr="0045219F" w:rsidRDefault="00D2638A" w:rsidP="009F4476">
      <w:pPr>
        <w:contextualSpacing/>
        <w:jc w:val="center"/>
        <w:rPr>
          <w:b/>
          <w:bCs/>
        </w:rPr>
      </w:pPr>
      <w:r w:rsidRPr="0045219F">
        <w:rPr>
          <w:b/>
          <w:bCs/>
        </w:rPr>
        <w:t xml:space="preserve">на </w:t>
      </w:r>
      <w:r w:rsidR="00FD2910" w:rsidRPr="0045219F">
        <w:rPr>
          <w:b/>
          <w:bCs/>
        </w:rPr>
        <w:t>оказани</w:t>
      </w:r>
      <w:r w:rsidR="00C3273E">
        <w:rPr>
          <w:b/>
          <w:bCs/>
        </w:rPr>
        <w:t>е</w:t>
      </w:r>
      <w:r w:rsidR="00FD2910" w:rsidRPr="0045219F">
        <w:rPr>
          <w:b/>
          <w:bCs/>
        </w:rPr>
        <w:t xml:space="preserve"> </w:t>
      </w:r>
      <w:r w:rsidRPr="0045219F">
        <w:rPr>
          <w:b/>
          <w:bCs/>
        </w:rPr>
        <w:t>экспертных услуг</w:t>
      </w:r>
    </w:p>
    <w:p w14:paraId="0E06374D" w14:textId="77777777" w:rsidR="00BD3E86" w:rsidRPr="0045219F" w:rsidRDefault="00BD3E86" w:rsidP="009F4476">
      <w:pPr>
        <w:contextualSpacing/>
        <w:jc w:val="center"/>
        <w:rPr>
          <w:b/>
          <w:bCs/>
        </w:rPr>
      </w:pPr>
    </w:p>
    <w:p w14:paraId="1F843AA0" w14:textId="77777777" w:rsidR="00D2638A" w:rsidRPr="00431BF6" w:rsidRDefault="00D2638A" w:rsidP="00530E2A">
      <w:pPr>
        <w:tabs>
          <w:tab w:val="left" w:pos="5812"/>
          <w:tab w:val="right" w:pos="9356"/>
        </w:tabs>
        <w:ind w:firstLine="0"/>
        <w:contextualSpacing/>
      </w:pPr>
      <w:r w:rsidRPr="00431BF6">
        <w:t xml:space="preserve">г. </w:t>
      </w:r>
      <w:r w:rsidR="000F607A" w:rsidRPr="00431BF6">
        <w:t>___________</w:t>
      </w:r>
      <w:r w:rsidRPr="00431BF6">
        <w:t xml:space="preserve"> </w:t>
      </w:r>
      <w:r w:rsidR="000F607A" w:rsidRPr="00431BF6">
        <w:tab/>
      </w:r>
      <w:r w:rsidR="004C53A8">
        <w:t xml:space="preserve"> </w:t>
      </w:r>
      <w:r w:rsidRPr="00431BF6">
        <w:t>«___» ______________ 202</w:t>
      </w:r>
      <w:r w:rsidR="004C53A8">
        <w:t>_</w:t>
      </w:r>
      <w:r w:rsidRPr="00431BF6">
        <w:t xml:space="preserve"> г. </w:t>
      </w:r>
    </w:p>
    <w:p w14:paraId="2EC9C1B3" w14:textId="77777777" w:rsidR="000F607A" w:rsidRPr="00431BF6" w:rsidRDefault="000F607A" w:rsidP="009F4476">
      <w:pPr>
        <w:tabs>
          <w:tab w:val="right" w:pos="9356"/>
        </w:tabs>
        <w:contextualSpacing/>
      </w:pPr>
    </w:p>
    <w:p w14:paraId="0D18C500" w14:textId="77777777" w:rsidR="000F607A" w:rsidRPr="00431BF6" w:rsidRDefault="000F607A" w:rsidP="009F4476">
      <w:pPr>
        <w:tabs>
          <w:tab w:val="right" w:pos="9356"/>
        </w:tabs>
        <w:contextualSpacing/>
      </w:pPr>
    </w:p>
    <w:p w14:paraId="0A4A43BB" w14:textId="77777777" w:rsidR="000F607A" w:rsidRPr="00431BF6" w:rsidRDefault="000F607A" w:rsidP="009F4476">
      <w:pPr>
        <w:tabs>
          <w:tab w:val="right" w:pos="9356"/>
        </w:tabs>
        <w:contextualSpacing/>
      </w:pPr>
    </w:p>
    <w:p w14:paraId="5E150F49" w14:textId="77777777" w:rsidR="002C0ADB" w:rsidRPr="00431BF6" w:rsidRDefault="00D2638A" w:rsidP="009F4476">
      <w:pPr>
        <w:contextualSpacing/>
      </w:pPr>
      <w:r w:rsidRPr="00431BF6">
        <w:t xml:space="preserve"> ______</w:t>
      </w:r>
      <w:r w:rsidR="000F607A" w:rsidRPr="00431BF6">
        <w:t>_____________________</w:t>
      </w:r>
      <w:r w:rsidRPr="00431BF6">
        <w:t>, в лице ____</w:t>
      </w:r>
      <w:r w:rsidR="000F607A" w:rsidRPr="00431BF6">
        <w:t>_________</w:t>
      </w:r>
      <w:r w:rsidRPr="00431BF6">
        <w:t>__, действующего на основании __</w:t>
      </w:r>
      <w:r w:rsidR="000F607A" w:rsidRPr="00431BF6">
        <w:t>____________________</w:t>
      </w:r>
      <w:r w:rsidRPr="00431BF6">
        <w:t>____, именуемое в дальнейшем «Заказчик», с одной стороны, и</w:t>
      </w:r>
      <w:r w:rsidR="000F607A" w:rsidRPr="00431BF6">
        <w:t xml:space="preserve"> </w:t>
      </w:r>
    </w:p>
    <w:p w14:paraId="68F83FC1" w14:textId="77777777" w:rsidR="00D2638A" w:rsidRDefault="00515C6D" w:rsidP="009F4476">
      <w:pPr>
        <w:contextualSpacing/>
      </w:pPr>
      <w:r>
        <w:t xml:space="preserve">_____ филиал </w:t>
      </w:r>
      <w:r w:rsidR="002C0ADB" w:rsidRPr="00431BF6">
        <w:t>федерально</w:t>
      </w:r>
      <w:r>
        <w:t>го</w:t>
      </w:r>
      <w:r w:rsidR="002C0ADB" w:rsidRPr="00431BF6">
        <w:t xml:space="preserve"> государственно</w:t>
      </w:r>
      <w:r>
        <w:t>го</w:t>
      </w:r>
      <w:r w:rsidR="002C0ADB" w:rsidRPr="00431BF6">
        <w:t xml:space="preserve"> бюджетно</w:t>
      </w:r>
      <w:r>
        <w:t>го</w:t>
      </w:r>
      <w:r w:rsidR="002C0ADB" w:rsidRPr="00431BF6">
        <w:t xml:space="preserve"> учреждени</w:t>
      </w:r>
      <w:r>
        <w:t>я</w:t>
      </w:r>
      <w:r w:rsidR="002C0ADB" w:rsidRPr="00431BF6">
        <w:t xml:space="preserve"> «Агрохимическая служба России» (</w:t>
      </w:r>
      <w:r>
        <w:t xml:space="preserve">_____ филиал </w:t>
      </w:r>
      <w:r w:rsidR="002C0ADB" w:rsidRPr="00431BF6">
        <w:t>ФГБУ «РосАгрохимслужба»)</w:t>
      </w:r>
      <w:r w:rsidR="00D2638A" w:rsidRPr="00431BF6">
        <w:t>, в лице</w:t>
      </w:r>
      <w:r w:rsidR="002C0ADB" w:rsidRPr="00431BF6">
        <w:t xml:space="preserve"> </w:t>
      </w:r>
      <w:r>
        <w:t>д</w:t>
      </w:r>
      <w:r w:rsidR="002C0ADB" w:rsidRPr="00431BF6">
        <w:t>иректора</w:t>
      </w:r>
      <w:r>
        <w:t xml:space="preserve"> филиала</w:t>
      </w:r>
      <w:r w:rsidR="006A2E4D">
        <w:t xml:space="preserve"> _________________________</w:t>
      </w:r>
      <w:r w:rsidR="00D2638A" w:rsidRPr="00431BF6">
        <w:t xml:space="preserve">, действующего на основании </w:t>
      </w:r>
      <w:r>
        <w:t>доверенности от __.__.202__ и Положения о филиале</w:t>
      </w:r>
      <w:r w:rsidR="00D2638A" w:rsidRPr="00431BF6">
        <w:t>, именуемое в дальнейшем «Исполнитель», с другой стороны,</w:t>
      </w:r>
      <w:r w:rsidR="000F607A" w:rsidRPr="00431BF6">
        <w:t xml:space="preserve"> </w:t>
      </w:r>
      <w:r w:rsidR="00D2638A" w:rsidRPr="00431BF6">
        <w:t xml:space="preserve">далее именуемые «Стороны», </w:t>
      </w:r>
      <w:r w:rsidR="002C0ADB" w:rsidRPr="00431BF6">
        <w:t xml:space="preserve">а по отдельности «Сторона», </w:t>
      </w:r>
      <w:r w:rsidR="00D2638A" w:rsidRPr="00431BF6">
        <w:t>заключили настоящий Договор</w:t>
      </w:r>
      <w:r w:rsidR="00C3273E">
        <w:t xml:space="preserve"> на оказание экспертных </w:t>
      </w:r>
      <w:r w:rsidR="000D54E0">
        <w:t xml:space="preserve">услуг </w:t>
      </w:r>
      <w:r w:rsidR="000D54E0" w:rsidRPr="00431BF6">
        <w:t>(</w:t>
      </w:r>
      <w:r w:rsidR="00886825">
        <w:t>далее – Договор</w:t>
      </w:r>
      <w:r w:rsidR="00D2638A" w:rsidRPr="00431BF6">
        <w:t>) о нижеследующем:</w:t>
      </w:r>
    </w:p>
    <w:p w14:paraId="2FD825B0" w14:textId="77777777" w:rsidR="00530E2A" w:rsidRDefault="00530E2A" w:rsidP="009F4476">
      <w:pPr>
        <w:contextualSpacing/>
      </w:pPr>
    </w:p>
    <w:p w14:paraId="16B2BFF5" w14:textId="77777777" w:rsidR="009F4476" w:rsidRPr="00431BF6" w:rsidRDefault="009F4476" w:rsidP="009F4476">
      <w:pPr>
        <w:contextualSpacing/>
      </w:pPr>
    </w:p>
    <w:p w14:paraId="627AE29C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431BF6">
        <w:t>ПРЕДМЕТ ДОГОВОРА</w:t>
      </w:r>
    </w:p>
    <w:p w14:paraId="1F5454E3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0149569F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431BF6">
        <w:t xml:space="preserve">Предметом настоящего Договора является оказание Исполнителем услуг по проведению экспертизы (экспертных мероприятий) в отношении </w:t>
      </w:r>
      <w:r w:rsidR="00112E86">
        <w:t xml:space="preserve">посевов сельскохозяйственных культур, посадок многолетних насаждений, </w:t>
      </w:r>
      <w:r w:rsidRPr="00431BF6">
        <w:t xml:space="preserve">принимаемых на страхование или уже застрахованных Заказчиком </w:t>
      </w:r>
      <w:r w:rsidR="001A3E9C" w:rsidRPr="00431BF6">
        <w:t>(далее – Объект страхования)</w:t>
      </w:r>
      <w:r w:rsidRPr="00431BF6">
        <w:t>, в том числе при урегулировании убытков</w:t>
      </w:r>
      <w:r w:rsidR="001A3E9C" w:rsidRPr="00431BF6">
        <w:t>, заявленных по договорам сельскохозяйственного страхования</w:t>
      </w:r>
      <w:r w:rsidR="00112E86">
        <w:t xml:space="preserve"> </w:t>
      </w:r>
      <w:r w:rsidRPr="00431BF6">
        <w:t xml:space="preserve">(далее – </w:t>
      </w:r>
      <w:r w:rsidR="00DA42D2" w:rsidRPr="00431BF6">
        <w:t>Услуги)</w:t>
      </w:r>
      <w:r w:rsidRPr="00431BF6">
        <w:t>.</w:t>
      </w:r>
    </w:p>
    <w:p w14:paraId="758CB02E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431BF6">
        <w:t>Услуги оказываются на основании Заявки Заказчика</w:t>
      </w:r>
      <w:r w:rsidR="001A3E9C" w:rsidRPr="00431BF6">
        <w:t>, поданной по форме</w:t>
      </w:r>
      <w:r w:rsidR="0045219F">
        <w:t xml:space="preserve"> </w:t>
      </w:r>
      <w:r w:rsidR="0002424D">
        <w:t xml:space="preserve">согласно </w:t>
      </w:r>
      <w:r w:rsidRPr="00431BF6">
        <w:t>Приложени</w:t>
      </w:r>
      <w:r w:rsidR="0002424D">
        <w:t>ю</w:t>
      </w:r>
      <w:r w:rsidRPr="00431BF6">
        <w:t xml:space="preserve"> №1</w:t>
      </w:r>
      <w:r w:rsidR="001A3E9C" w:rsidRPr="00431BF6">
        <w:t xml:space="preserve"> к настоящему Договор</w:t>
      </w:r>
      <w:r w:rsidR="0078272C">
        <w:t>у</w:t>
      </w:r>
      <w:r w:rsidR="0045219F">
        <w:t>.</w:t>
      </w:r>
    </w:p>
    <w:p w14:paraId="314FCB2D" w14:textId="77777777" w:rsidR="00D2638A" w:rsidRPr="005A5D6F" w:rsidRDefault="005A5D6F" w:rsidP="009F4476">
      <w:pPr>
        <w:pStyle w:val="asd1"/>
        <w:numPr>
          <w:ilvl w:val="0"/>
          <w:numId w:val="0"/>
        </w:numPr>
        <w:ind w:firstLine="709"/>
        <w:contextualSpacing/>
        <w:jc w:val="both"/>
      </w:pPr>
      <w:r>
        <w:t xml:space="preserve">1.3. </w:t>
      </w:r>
      <w:r w:rsidR="00D2638A" w:rsidRPr="005A5D6F">
        <w:t>Проведение экспертизы осуществляется Исполнителем в соответствии с нормативно-правовыми актами Российской Федерации</w:t>
      </w:r>
      <w:r>
        <w:t xml:space="preserve"> (в т.ч.</w:t>
      </w:r>
      <w:r w:rsidR="00551FE9">
        <w:t xml:space="preserve"> </w:t>
      </w:r>
      <w:r w:rsidR="00551FE9" w:rsidRPr="00551FE9">
        <w:t>регулирующими отношения в сфере экспертной деятельности</w:t>
      </w:r>
      <w:r w:rsidR="00551FE9">
        <w:t>)</w:t>
      </w:r>
      <w:r w:rsidR="00D2638A" w:rsidRPr="005A5D6F">
        <w:t xml:space="preserve"> и с использованием методов, позволяющих получить полные и достоверные результаты.</w:t>
      </w:r>
    </w:p>
    <w:p w14:paraId="5D32431B" w14:textId="77777777" w:rsidR="00D2638A" w:rsidRPr="005A5D6F" w:rsidRDefault="00551FE9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>
        <w:t xml:space="preserve">1.4. </w:t>
      </w:r>
      <w:r w:rsidR="00D2638A" w:rsidRPr="005A5D6F">
        <w:t>Результатом оказания Услуг является Экспертное заключение, Отчет</w:t>
      </w:r>
      <w:r w:rsidR="007F0854">
        <w:t xml:space="preserve"> и</w:t>
      </w:r>
      <w:r w:rsidR="00D2638A" w:rsidRPr="005A5D6F">
        <w:t xml:space="preserve"> </w:t>
      </w:r>
      <w:r w:rsidR="007F0854">
        <w:t>(</w:t>
      </w:r>
      <w:r w:rsidR="00D2638A" w:rsidRPr="005A5D6F">
        <w:t>или</w:t>
      </w:r>
      <w:r w:rsidR="007F0854">
        <w:t>)</w:t>
      </w:r>
      <w:r w:rsidR="00D2638A" w:rsidRPr="005A5D6F">
        <w:t xml:space="preserve"> Акт обследования, передаваемые Заказчику в порядке, установленном разделом </w:t>
      </w:r>
      <w:r w:rsidR="00EE5F34">
        <w:t>2</w:t>
      </w:r>
      <w:r w:rsidR="00D2638A" w:rsidRPr="005A5D6F">
        <w:t xml:space="preserve"> настоящего Договора.</w:t>
      </w:r>
    </w:p>
    <w:p w14:paraId="6C4540C4" w14:textId="77777777" w:rsidR="00D2638A" w:rsidRDefault="00551FE9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>
        <w:t xml:space="preserve">1.5. </w:t>
      </w:r>
      <w:r w:rsidR="00D2638A" w:rsidRPr="00551FE9">
        <w:t xml:space="preserve">Исполнитель подтверждает, что обладает необходимой компетенцией и имеет в штате (или привлекает по согласованию с Заказчиком) экспертов, </w:t>
      </w:r>
      <w:r>
        <w:t>обладающих</w:t>
      </w:r>
      <w:r w:rsidR="00974ED7">
        <w:t xml:space="preserve"> соответствующей</w:t>
      </w:r>
      <w:r>
        <w:t xml:space="preserve"> квалификацией, </w:t>
      </w:r>
      <w:r w:rsidRPr="00551FE9">
        <w:t>необходимой для оказания Услуг по настоящему Договору.</w:t>
      </w:r>
    </w:p>
    <w:p w14:paraId="37D296DD" w14:textId="77777777" w:rsidR="009F4476" w:rsidRDefault="009F4476" w:rsidP="009F4476">
      <w:pPr>
        <w:pStyle w:val="asd3"/>
        <w:spacing w:before="0" w:after="0"/>
        <w:contextualSpacing/>
      </w:pPr>
    </w:p>
    <w:p w14:paraId="067C8D49" w14:textId="77777777" w:rsidR="00530E2A" w:rsidRPr="009F4476" w:rsidRDefault="00530E2A" w:rsidP="009F4476">
      <w:pPr>
        <w:pStyle w:val="asd3"/>
        <w:spacing w:before="0" w:after="0"/>
        <w:contextualSpacing/>
      </w:pPr>
    </w:p>
    <w:p w14:paraId="24F27946" w14:textId="77777777" w:rsidR="00681FFB" w:rsidRDefault="00D2638A" w:rsidP="009F4476">
      <w:pPr>
        <w:pStyle w:val="asd"/>
        <w:spacing w:before="0" w:after="0"/>
        <w:contextualSpacing/>
        <w:jc w:val="center"/>
      </w:pPr>
      <w:r w:rsidRPr="00551FE9">
        <w:t>ПОРЯДОК ВЗАИМОДЕЙСТВИЯ И ОКАЗАНИЯ УСЛУГ</w:t>
      </w:r>
    </w:p>
    <w:p w14:paraId="052335DE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32D64B68" w14:textId="77777777" w:rsidR="00D2638A" w:rsidRPr="006F740F" w:rsidRDefault="00D2638A" w:rsidP="009F4476">
      <w:pPr>
        <w:pStyle w:val="asd0"/>
        <w:spacing w:before="0"/>
        <w:ind w:left="0" w:firstLine="709"/>
        <w:contextualSpacing/>
      </w:pPr>
      <w:r w:rsidRPr="0054778A">
        <w:t xml:space="preserve">Основанием для начала оказания Услуг </w:t>
      </w:r>
      <w:r w:rsidR="007F0854">
        <w:t xml:space="preserve">по настоящему Договору </w:t>
      </w:r>
      <w:r w:rsidRPr="0054778A">
        <w:t>является Заявка</w:t>
      </w:r>
      <w:r w:rsidR="00EE5F34">
        <w:t xml:space="preserve"> Заказчика, направляемая на </w:t>
      </w:r>
      <w:r w:rsidR="00B17606">
        <w:t xml:space="preserve">адрес </w:t>
      </w:r>
      <w:r w:rsidR="00E3302E">
        <w:t>электронной почты,</w:t>
      </w:r>
      <w:r w:rsidR="00EE5F34">
        <w:t xml:space="preserve"> </w:t>
      </w:r>
      <w:r w:rsidR="004B6887" w:rsidRPr="00E3302E">
        <w:t>указанный</w:t>
      </w:r>
      <w:r w:rsidR="00E3302E">
        <w:t xml:space="preserve"> </w:t>
      </w:r>
      <w:r w:rsidR="00974ED7" w:rsidRPr="00E3302E">
        <w:rPr>
          <w:rStyle w:val="af0"/>
          <w:color w:val="auto"/>
          <w:u w:val="none"/>
        </w:rPr>
        <w:t>у Исполнителя в</w:t>
      </w:r>
      <w:r w:rsidR="004B6887" w:rsidRPr="00E3302E">
        <w:rPr>
          <w:rStyle w:val="af0"/>
          <w:color w:val="auto"/>
          <w:u w:val="none"/>
        </w:rPr>
        <w:t xml:space="preserve"> разделе 11</w:t>
      </w:r>
      <w:r w:rsidR="00EE5F34" w:rsidRPr="00E3302E">
        <w:t xml:space="preserve"> и согласование Сторонами соответствующе</w:t>
      </w:r>
      <w:r w:rsidR="00EE5F34">
        <w:t xml:space="preserve">й спецификации к Заявке. </w:t>
      </w:r>
    </w:p>
    <w:p w14:paraId="6217B2BD" w14:textId="77777777" w:rsidR="00D2638A" w:rsidRPr="00FD2910" w:rsidRDefault="00D2638A" w:rsidP="009F4476">
      <w:pPr>
        <w:pStyle w:val="asd0"/>
        <w:spacing w:before="0"/>
        <w:ind w:left="0" w:firstLine="709"/>
        <w:contextualSpacing/>
      </w:pPr>
      <w:r w:rsidRPr="00EA4F0C">
        <w:t xml:space="preserve">Исполнитель в течение 1 (одного) рабочего дня с момента получения Заявки подтверждает ее принятие к исполнению </w:t>
      </w:r>
      <w:r w:rsidR="00EE5F34">
        <w:t xml:space="preserve">с последующим направлением спецификации согласно </w:t>
      </w:r>
      <w:r w:rsidR="00112E86">
        <w:t>П</w:t>
      </w:r>
      <w:r w:rsidR="00EE5F34">
        <w:t xml:space="preserve">риложению № 2 к настоящему </w:t>
      </w:r>
      <w:r w:rsidR="00112E86">
        <w:t>Д</w:t>
      </w:r>
      <w:r w:rsidR="00EE5F34">
        <w:t xml:space="preserve">оговору, </w:t>
      </w:r>
      <w:r w:rsidRPr="00EA4F0C">
        <w:t>либо направляет мотивированный отказ</w:t>
      </w:r>
      <w:r w:rsidR="007A21A2" w:rsidRPr="00F73BBC">
        <w:t xml:space="preserve">, </w:t>
      </w:r>
      <w:r w:rsidR="007A21A2" w:rsidRPr="002D72F7">
        <w:t>либо</w:t>
      </w:r>
      <w:r w:rsidR="007A21A2" w:rsidRPr="009F67EB">
        <w:t xml:space="preserve"> </w:t>
      </w:r>
      <w:r w:rsidRPr="009F67EB">
        <w:t>предложения по ее изменению.</w:t>
      </w:r>
    </w:p>
    <w:p w14:paraId="4230F452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FD2910">
        <w:t xml:space="preserve">Срок оказания Услуг указывается в Заявке и, если не согласовано иное, составляет не более 14 (четырнадцати) календарных дней </w:t>
      </w:r>
      <w:r w:rsidRPr="0054778A">
        <w:t>с даты</w:t>
      </w:r>
      <w:r w:rsidR="007A21A2" w:rsidRPr="00EE41F8">
        <w:t>, следующей за да</w:t>
      </w:r>
      <w:r w:rsidR="007A21A2" w:rsidRPr="005F125B">
        <w:t xml:space="preserve">той </w:t>
      </w:r>
      <w:r w:rsidR="007A21A2" w:rsidRPr="005F125B">
        <w:lastRenderedPageBreak/>
        <w:t>получения Исполнителем</w:t>
      </w:r>
      <w:r w:rsidRPr="005F125B">
        <w:t xml:space="preserve"> Заявки</w:t>
      </w:r>
      <w:r w:rsidR="00EE5F34">
        <w:t xml:space="preserve"> и согласования спецификации</w:t>
      </w:r>
      <w:r w:rsidRPr="005F125B">
        <w:t xml:space="preserve"> </w:t>
      </w:r>
      <w:r w:rsidRPr="0045219F">
        <w:t>и всех необходимых документов.</w:t>
      </w:r>
    </w:p>
    <w:p w14:paraId="6B19CAB3" w14:textId="77777777" w:rsidR="00D2638A" w:rsidRPr="00431BF6" w:rsidRDefault="00EE5F34" w:rsidP="009F4476">
      <w:pPr>
        <w:pStyle w:val="asd0"/>
        <w:spacing w:before="0"/>
        <w:ind w:left="0" w:firstLine="709"/>
        <w:contextualSpacing/>
      </w:pPr>
      <w:r>
        <w:t xml:space="preserve">В рамках оказания Услуг по настоящему Договору </w:t>
      </w:r>
      <w:r w:rsidR="00D2638A" w:rsidRPr="00431BF6">
        <w:t xml:space="preserve">Заказчик обязуется предоставлять Исполнителю всю необходимую информацию и документы по его запросу в </w:t>
      </w:r>
      <w:r>
        <w:t>течение 2 (двух) рабочих дней</w:t>
      </w:r>
      <w:r w:rsidR="00D2638A" w:rsidRPr="00431BF6">
        <w:t>.</w:t>
      </w:r>
    </w:p>
    <w:p w14:paraId="578217DB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431BF6">
        <w:t>Исполнитель обязуется передать Заказчику результат</w:t>
      </w:r>
      <w:r w:rsidRPr="0078272C">
        <w:t>ы оказанных Услуг</w:t>
      </w:r>
      <w:r w:rsidR="00EE5F34">
        <w:t xml:space="preserve">, согласно п. 1.4 настоящего </w:t>
      </w:r>
      <w:r w:rsidR="0045219F">
        <w:t>Договора,</w:t>
      </w:r>
      <w:r w:rsidR="0045219F" w:rsidRPr="0078272C">
        <w:t xml:space="preserve"> </w:t>
      </w:r>
      <w:r w:rsidR="0045219F" w:rsidRPr="00431BF6">
        <w:t>в</w:t>
      </w:r>
      <w:r w:rsidRPr="00431BF6">
        <w:t xml:space="preserve"> электронном виде в течение 3 (трех) рабочих дней с даты завершения осмотра. Письменный оригинал </w:t>
      </w:r>
      <w:r w:rsidR="00EE5F34">
        <w:t>результатов оказанных Услуг</w:t>
      </w:r>
      <w:r w:rsidR="00EE5F34" w:rsidRPr="00431BF6">
        <w:t xml:space="preserve"> </w:t>
      </w:r>
      <w:r w:rsidRPr="00431BF6">
        <w:t>передается в течение 20 (двадцати) рабочих дней</w:t>
      </w:r>
      <w:r w:rsidR="00EE5F34">
        <w:t xml:space="preserve"> с даты оказания Услуг</w:t>
      </w:r>
      <w:r w:rsidRPr="00431BF6">
        <w:t>.</w:t>
      </w:r>
    </w:p>
    <w:p w14:paraId="34DA1CE1" w14:textId="77777777" w:rsidR="00D2638A" w:rsidRPr="0078272C" w:rsidRDefault="00D2638A" w:rsidP="009F4476">
      <w:pPr>
        <w:pStyle w:val="asd0"/>
        <w:spacing w:before="0"/>
        <w:ind w:left="0" w:firstLine="709"/>
        <w:contextualSpacing/>
      </w:pPr>
      <w:r w:rsidRPr="00431BF6">
        <w:t xml:space="preserve">Требования к содержанию и оформлению отчетов, экспертных заключений и актов устанавливаются в соответствии с </w:t>
      </w:r>
      <w:r w:rsidR="00191553">
        <w:t xml:space="preserve">разделом 4 </w:t>
      </w:r>
      <w:r w:rsidRPr="00431BF6">
        <w:t>настояще</w:t>
      </w:r>
      <w:r w:rsidR="00191553">
        <w:t>го</w:t>
      </w:r>
      <w:r w:rsidRPr="00431BF6">
        <w:t xml:space="preserve"> Договор</w:t>
      </w:r>
      <w:r w:rsidR="00191553">
        <w:t>а</w:t>
      </w:r>
      <w:r w:rsidRPr="00431BF6">
        <w:t>.</w:t>
      </w:r>
    </w:p>
    <w:p w14:paraId="2E92A1EE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596389">
        <w:t>В случае получения от Заказчика мотивированных замечаний к представленн</w:t>
      </w:r>
      <w:r w:rsidRPr="00EA2BE6">
        <w:t>ому отчету или заключению, Исполнитель обязуется рассмотреть их и представить исправленный документ в течение 5 (пяти) рабочих дней.</w:t>
      </w:r>
    </w:p>
    <w:p w14:paraId="7344CF5B" w14:textId="77777777" w:rsidR="00530E2A" w:rsidRPr="00530E2A" w:rsidRDefault="00530E2A" w:rsidP="00530E2A">
      <w:pPr>
        <w:pStyle w:val="asd3"/>
      </w:pPr>
    </w:p>
    <w:p w14:paraId="4A5AF829" w14:textId="77777777" w:rsidR="009F4476" w:rsidRDefault="009F4476" w:rsidP="009F4476">
      <w:pPr>
        <w:pStyle w:val="asd3"/>
        <w:spacing w:before="0" w:after="0"/>
        <w:contextualSpacing/>
      </w:pPr>
    </w:p>
    <w:p w14:paraId="1EEF086D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5A5D6F">
        <w:t>ПОРЯДОК РАСЧЕТОВ</w:t>
      </w:r>
    </w:p>
    <w:p w14:paraId="5322F4AB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F11315D" w14:textId="77777777" w:rsidR="00D2638A" w:rsidRPr="00551FE9" w:rsidRDefault="00D2638A" w:rsidP="009F4476">
      <w:pPr>
        <w:pStyle w:val="asd0"/>
        <w:spacing w:before="0"/>
        <w:ind w:left="0" w:firstLine="709"/>
        <w:contextualSpacing/>
      </w:pPr>
      <w:r w:rsidRPr="00551FE9">
        <w:t>Стоимость Услуг определяется в соответствии с</w:t>
      </w:r>
      <w:r w:rsidR="00191553">
        <w:t xml:space="preserve"> согласованной Сторонами спецификацией к соответствующей Заявке.</w:t>
      </w:r>
      <w:r w:rsidR="00E3302E">
        <w:t xml:space="preserve"> Стоимость Услуг, расчет которых будет произведен в каждой соответствующей спецификации, осуществляется в соответствии с Перечнем услуг (работ) __________ филиала ФГБУ «РосАгрохимслужба», размещенным на сайте Исполнителя во вкладке __________</w:t>
      </w:r>
      <w:r w:rsidR="00D338C9">
        <w:t>(указать ссылку)</w:t>
      </w:r>
      <w:r w:rsidR="00E3302E">
        <w:t>.</w:t>
      </w:r>
    </w:p>
    <w:p w14:paraId="519FB68B" w14:textId="77777777" w:rsidR="00D2638A" w:rsidRPr="00551FE9" w:rsidRDefault="00D2638A" w:rsidP="009F4476">
      <w:pPr>
        <w:pStyle w:val="asd0"/>
        <w:spacing w:before="0"/>
        <w:ind w:left="0" w:firstLine="709"/>
        <w:contextualSpacing/>
      </w:pPr>
      <w:r w:rsidRPr="00551FE9">
        <w:t>По завершении оказания Услуг по Заявке Стороны подписывают Акт сдачи-приемки оказанных услуг (</w:t>
      </w:r>
      <w:r w:rsidR="00EE41F8">
        <w:t xml:space="preserve">по форме </w:t>
      </w:r>
      <w:r w:rsidR="00EE41F8" w:rsidRPr="00551FE9">
        <w:t>Приложени</w:t>
      </w:r>
      <w:r w:rsidR="00EE41F8">
        <w:t>я</w:t>
      </w:r>
      <w:r w:rsidR="00EE41F8" w:rsidRPr="00551FE9">
        <w:t xml:space="preserve"> </w:t>
      </w:r>
      <w:r w:rsidRPr="00551FE9">
        <w:t>№</w:t>
      </w:r>
      <w:r w:rsidR="00191553">
        <w:t>3</w:t>
      </w:r>
      <w:r w:rsidR="00EE41F8">
        <w:t xml:space="preserve"> к настоящему Договору</w:t>
      </w:r>
      <w:r w:rsidRPr="00551FE9">
        <w:t>) не позднее 7 (семи) рабочих дней с даты предоставления результатов. К Акту прилагаются результаты Услуг и подтверждающие дополнительные расходы документы.</w:t>
      </w:r>
    </w:p>
    <w:p w14:paraId="772AD2C7" w14:textId="77777777" w:rsidR="00D2638A" w:rsidRPr="0054778A" w:rsidRDefault="00D2638A" w:rsidP="009F4476">
      <w:pPr>
        <w:pStyle w:val="asd0"/>
        <w:spacing w:before="0"/>
        <w:ind w:left="0" w:firstLine="709"/>
        <w:contextualSpacing/>
      </w:pPr>
      <w:r w:rsidRPr="0054778A">
        <w:t>В случае несоответствия качества или объема оказанных Услуг условиям Договора, Заказчик вправе отказаться от их приемки и оплаты</w:t>
      </w:r>
      <w:r w:rsidR="005F125B">
        <w:t xml:space="preserve"> (до момента устранения Исполнителем указанных Заказчиком недостатков)</w:t>
      </w:r>
      <w:r w:rsidRPr="0054778A">
        <w:t>, направив Исполнителю мотивированный отказ в подписании Акта. Исполнитель обязан устранить недостатки в согласованный срок.</w:t>
      </w:r>
    </w:p>
    <w:p w14:paraId="40E505CB" w14:textId="77777777" w:rsidR="00D2638A" w:rsidRPr="00EE41F8" w:rsidRDefault="00D2638A" w:rsidP="009F4476">
      <w:pPr>
        <w:pStyle w:val="asd0"/>
        <w:spacing w:before="0"/>
        <w:ind w:left="0" w:firstLine="709"/>
        <w:contextualSpacing/>
      </w:pPr>
      <w:r w:rsidRPr="00EE41F8">
        <w:t xml:space="preserve">Оплата производится Заказчиком на основании подписанного Акта и счета, выставленного Исполнителем, в течение </w:t>
      </w:r>
      <w:r w:rsidR="00181EA9">
        <w:t>5</w:t>
      </w:r>
      <w:r w:rsidRPr="00EE41F8">
        <w:t xml:space="preserve"> (</w:t>
      </w:r>
      <w:r w:rsidR="00181EA9">
        <w:t>пяти</w:t>
      </w:r>
      <w:r w:rsidRPr="00EE41F8">
        <w:t>) рабочих дней с даты подписания Акта</w:t>
      </w:r>
      <w:r w:rsidR="005F125B">
        <w:t>, на основании выставленного Исполнителем счета на оплату</w:t>
      </w:r>
    </w:p>
    <w:p w14:paraId="2D1C0CFF" w14:textId="77777777" w:rsidR="00D2638A" w:rsidRPr="00EE41F8" w:rsidRDefault="00D2638A" w:rsidP="009F4476">
      <w:pPr>
        <w:pStyle w:val="asd0"/>
        <w:spacing w:before="0"/>
        <w:ind w:left="0" w:firstLine="709"/>
        <w:contextualSpacing/>
      </w:pPr>
      <w:r w:rsidRPr="00EE41F8">
        <w:t>Обязательство Заказчика по оплате считается исполненным с момента поступления денежных средств на расчетный счет Исполнителя.</w:t>
      </w:r>
    </w:p>
    <w:p w14:paraId="282B5AB8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5F125B">
        <w:t>Исполнитель применяет общую систему налогообложения</w:t>
      </w:r>
      <w:r w:rsidR="00181EA9">
        <w:t xml:space="preserve"> в соответствии с действующей ставкой НДС</w:t>
      </w:r>
      <w:r w:rsidRPr="005F125B">
        <w:t xml:space="preserve">. </w:t>
      </w:r>
    </w:p>
    <w:p w14:paraId="31D3CBD9" w14:textId="77777777" w:rsidR="00530E2A" w:rsidRPr="00530E2A" w:rsidRDefault="00530E2A" w:rsidP="00530E2A">
      <w:pPr>
        <w:pStyle w:val="asd3"/>
      </w:pPr>
    </w:p>
    <w:p w14:paraId="224414A5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28D8C294" w14:textId="77777777" w:rsidR="00191553" w:rsidRDefault="00191553" w:rsidP="009F4476">
      <w:pPr>
        <w:pStyle w:val="asd"/>
        <w:spacing w:before="0" w:after="0"/>
        <w:contextualSpacing/>
        <w:jc w:val="center"/>
      </w:pPr>
      <w:r>
        <w:t xml:space="preserve">ТРЕБОВАНИЯ К СОДЕРЖАНИЮ </w:t>
      </w:r>
      <w:r w:rsidRPr="00191553">
        <w:t xml:space="preserve">ОТЧЕТОВ, </w:t>
      </w:r>
      <w:r>
        <w:br/>
      </w:r>
      <w:r w:rsidRPr="00191553">
        <w:t>ЭКСПЕРТНЫХ ЗАКЛЮЧЕНИЙ</w:t>
      </w:r>
      <w:r w:rsidR="0045219F">
        <w:t>,</w:t>
      </w:r>
      <w:r w:rsidRPr="00191553">
        <w:t xml:space="preserve"> АКТОВ</w:t>
      </w:r>
      <w:r w:rsidR="0045219F">
        <w:t xml:space="preserve"> И ИНОЙ ДОКУМЕНТАЦИИ</w:t>
      </w:r>
    </w:p>
    <w:p w14:paraId="1EAD69EE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DC591D8" w14:textId="77777777" w:rsidR="00191553" w:rsidRPr="0045219F" w:rsidRDefault="00DD54D8" w:rsidP="009F4476">
      <w:pPr>
        <w:pStyle w:val="asd0"/>
        <w:spacing w:before="0"/>
        <w:ind w:left="0" w:firstLine="709"/>
        <w:contextualSpacing/>
      </w:pPr>
      <w:r>
        <w:t>Исполнитель обязан с</w:t>
      </w:r>
      <w:r w:rsidR="00191553" w:rsidRPr="00191553">
        <w:t xml:space="preserve">облюдать при подготовке отчетов и заключений следующие типовые требования, </w:t>
      </w:r>
      <w:r w:rsidR="00191553" w:rsidRPr="0045219F">
        <w:t>предъявляемые к оформлению, составу и содержанию:</w:t>
      </w:r>
    </w:p>
    <w:p w14:paraId="1F790920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4.1.1. </w:t>
      </w:r>
      <w:r w:rsidR="00191553" w:rsidRPr="0045219F">
        <w:t xml:space="preserve">отчет готовится в письменном виде, </w:t>
      </w:r>
    </w:p>
    <w:p w14:paraId="015FDBA2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4.1.2. </w:t>
      </w:r>
      <w:r w:rsidR="00191553" w:rsidRPr="0045219F">
        <w:t xml:space="preserve">отчет должен состоять из введения, основной части, заключения и приложений, </w:t>
      </w:r>
    </w:p>
    <w:p w14:paraId="55798282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4.1.3. </w:t>
      </w:r>
      <w:r w:rsidR="00191553" w:rsidRPr="0045219F">
        <w:t xml:space="preserve">введение должно </w:t>
      </w:r>
      <w:r w:rsidR="00751549">
        <w:t>включать</w:t>
      </w:r>
      <w:r w:rsidR="00191553" w:rsidRPr="0045219F">
        <w:t xml:space="preserve"> дат</w:t>
      </w:r>
      <w:r w:rsidR="00751549">
        <w:t>у</w:t>
      </w:r>
      <w:r w:rsidR="00191553" w:rsidRPr="0045219F">
        <w:t xml:space="preserve"> составления и </w:t>
      </w:r>
      <w:r w:rsidR="00751549" w:rsidRPr="0045219F">
        <w:t>порядков</w:t>
      </w:r>
      <w:r w:rsidR="00751549">
        <w:t>ый</w:t>
      </w:r>
      <w:r w:rsidR="00751549" w:rsidRPr="0045219F">
        <w:t xml:space="preserve"> </w:t>
      </w:r>
      <w:r w:rsidR="00191553" w:rsidRPr="0045219F">
        <w:t xml:space="preserve">номер отчета/заключения, </w:t>
      </w:r>
      <w:r w:rsidR="00751549" w:rsidRPr="0045219F">
        <w:t>точно</w:t>
      </w:r>
      <w:r w:rsidR="00751549">
        <w:t>е</w:t>
      </w:r>
      <w:r w:rsidR="00751549" w:rsidRPr="0045219F">
        <w:t xml:space="preserve"> </w:t>
      </w:r>
      <w:r w:rsidR="00191553" w:rsidRPr="0045219F">
        <w:t>описани</w:t>
      </w:r>
      <w:r w:rsidR="00751549">
        <w:t>е</w:t>
      </w:r>
      <w:r w:rsidR="00191553" w:rsidRPr="0045219F">
        <w:t xml:space="preserve"> объекта исследования, сведени</w:t>
      </w:r>
      <w:r w:rsidR="00751549">
        <w:t>я</w:t>
      </w:r>
      <w:r w:rsidR="00191553" w:rsidRPr="0045219F">
        <w:t xml:space="preserve"> об эксперте, </w:t>
      </w:r>
      <w:r w:rsidR="00751549">
        <w:lastRenderedPageBreak/>
        <w:t xml:space="preserve">данные о его аттестации при ее наличии, </w:t>
      </w:r>
      <w:r w:rsidR="00191553" w:rsidRPr="0045219F">
        <w:t xml:space="preserve">о членстве эксперта в саморегулируемой организации, если такие требования предусмотрены законодательством, </w:t>
      </w:r>
    </w:p>
    <w:p w14:paraId="319098F5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4.1.4. </w:t>
      </w:r>
      <w:r w:rsidR="00191553" w:rsidRPr="0045219F">
        <w:t xml:space="preserve">основная часть должна содержать обоснованные выводы и заключение эксперта в отношении поставленных в задании Заказчиком вопросов. Выводы эксперта не должны допускать неоднозначного толкования, или вводить в заблуждение относительно результатов отчета, </w:t>
      </w:r>
    </w:p>
    <w:p w14:paraId="1348CB3E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4.1.5. </w:t>
      </w:r>
      <w:r w:rsidR="00191553" w:rsidRPr="0045219F">
        <w:t xml:space="preserve">отчет должен комплектоваться следующими приложениями: копии документов, на которые в процессе исследования или экспертизы ссылается эксперт, копии документов, определяющих статус и разрешенный вид деятельности эксперта, а также, при проведении экспертизы с выездом эксперта на территорию страхования, акт осмотра, фотоматериал, </w:t>
      </w:r>
    </w:p>
    <w:p w14:paraId="6AA9D400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4.1.6. </w:t>
      </w:r>
      <w:r w:rsidR="00191553" w:rsidRPr="0045219F">
        <w:t xml:space="preserve">отчет должен содержать перечень документов, используемых экспертом в процессе исследования или экспертизы с указанием их реквизитов, </w:t>
      </w:r>
    </w:p>
    <w:p w14:paraId="1036F2F9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4.1.7. </w:t>
      </w:r>
      <w:r w:rsidR="00191553" w:rsidRPr="0045219F">
        <w:t xml:space="preserve">акты осмотра должны содержать: подробное описание состояния объекта страхования, характера, степени и локализацию обнаруженных повреждений при их наличии, </w:t>
      </w:r>
    </w:p>
    <w:p w14:paraId="2713EE4F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>4.1.8.</w:t>
      </w:r>
      <w:r w:rsidR="00191553" w:rsidRPr="0045219F">
        <w:t xml:space="preserve"> заключение должно содержать выводы в зависимости от поставленного Заказчиком задания, а также ограничения и пределы применения полученного результата;</w:t>
      </w:r>
    </w:p>
    <w:p w14:paraId="42AA1AD9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4.1.9. </w:t>
      </w:r>
      <w:r w:rsidR="00191553" w:rsidRPr="0045219F">
        <w:t xml:space="preserve"> фотоматериал в приложении к отчету должен отображать состояние объекта страхования, в том числе с учетом наличия имеющихся повреждений, в отношении которого проводится исследование или экспертиза. Отпечатанный фотоснимок должен отображать впечатанную информацию о дате и времени выполнения фотоснимка. В дополнение к фотоснимкам, выполненным цифровым фотоаппаратом, должны представляться файлы фотоснимков, содержащие системные сведения о файлах фотоснимка (дата, время, тип фотокамеры, </w:t>
      </w:r>
      <w:proofErr w:type="spellStart"/>
      <w:r w:rsidR="00191553" w:rsidRPr="0045219F">
        <w:t>геометка</w:t>
      </w:r>
      <w:proofErr w:type="spellEnd"/>
      <w:r w:rsidR="00191553" w:rsidRPr="0045219F">
        <w:t xml:space="preserve"> и т.п.). Количество фотоматериала выбирается экспертом самостоятельно из учета вышеуказанных требований, но не менее 2 фотоснимков по 1 полю (посев/посадки сельскохозяйственных культур, многолетних насаждений); </w:t>
      </w:r>
    </w:p>
    <w:p w14:paraId="12D4E1FC" w14:textId="77777777" w:rsidR="00191553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4.1.10. </w:t>
      </w:r>
      <w:r w:rsidR="00191553" w:rsidRPr="0045219F">
        <w:t>отчет должен быть пронумерован постранично, прошит, подписан руководителем Исполнителя, а также скреплен его печатью</w:t>
      </w:r>
      <w:r w:rsidRPr="0045219F">
        <w:t>.</w:t>
      </w:r>
    </w:p>
    <w:p w14:paraId="0BEE2A49" w14:textId="77777777" w:rsidR="00E65CEE" w:rsidRDefault="0045219F" w:rsidP="009F4476">
      <w:pPr>
        <w:pStyle w:val="asd3"/>
        <w:spacing w:before="0" w:after="0"/>
        <w:ind w:left="0" w:firstLine="709"/>
        <w:contextualSpacing/>
        <w:jc w:val="both"/>
        <w:rPr>
          <w:rFonts w:eastAsia="DengXian"/>
        </w:rPr>
      </w:pPr>
      <w:r>
        <w:rPr>
          <w:rFonts w:eastAsia="DengXian"/>
        </w:rPr>
        <w:t xml:space="preserve">4.2. </w:t>
      </w:r>
      <w:r w:rsidR="00E65CEE">
        <w:rPr>
          <w:rFonts w:eastAsia="DengXian"/>
        </w:rPr>
        <w:t xml:space="preserve">В случае проведения экспертизы аттестованным экспертом в соответствии с </w:t>
      </w:r>
      <w:r w:rsidR="00E65CEE" w:rsidRPr="00E65CEE">
        <w:rPr>
          <w:rFonts w:eastAsia="DengXian"/>
        </w:rPr>
        <w:t>Постановление</w:t>
      </w:r>
      <w:r w:rsidR="00E65CEE">
        <w:rPr>
          <w:rFonts w:eastAsia="DengXian"/>
        </w:rPr>
        <w:t>м</w:t>
      </w:r>
      <w:r w:rsidR="00E65CEE" w:rsidRPr="00E65CEE">
        <w:rPr>
          <w:rFonts w:eastAsia="DengXian"/>
        </w:rPr>
        <w:t xml:space="preserve"> Правительства РФ от 9 марта 2022 г. N 327</w:t>
      </w:r>
      <w:r w:rsidR="00E65CEE">
        <w:rPr>
          <w:rFonts w:eastAsia="DengXian"/>
        </w:rPr>
        <w:t xml:space="preserve"> к</w:t>
      </w:r>
      <w:r w:rsidR="00E65CEE" w:rsidRPr="00E65CEE">
        <w:rPr>
          <w:rFonts w:eastAsia="DengXian"/>
        </w:rPr>
        <w:t>опия экспертного заключения в течение 3</w:t>
      </w:r>
      <w:r w:rsidR="00E65CEE">
        <w:rPr>
          <w:rFonts w:eastAsia="DengXian"/>
        </w:rPr>
        <w:t xml:space="preserve"> (трех)</w:t>
      </w:r>
      <w:r w:rsidR="00E65CEE" w:rsidRPr="00E65CEE">
        <w:rPr>
          <w:rFonts w:eastAsia="DengXian"/>
        </w:rPr>
        <w:t xml:space="preserve"> рабочих дней со дня его подписания направляется независимым экспертом в аттестующий орган.</w:t>
      </w:r>
    </w:p>
    <w:p w14:paraId="4AD8ECAA" w14:textId="77777777" w:rsidR="0045219F" w:rsidRDefault="00E65CEE" w:rsidP="009F4476">
      <w:pPr>
        <w:pStyle w:val="asd3"/>
        <w:spacing w:before="0" w:after="0"/>
        <w:ind w:left="0" w:firstLine="709"/>
        <w:contextualSpacing/>
        <w:jc w:val="both"/>
        <w:rPr>
          <w:rFonts w:eastAsia="DengXian"/>
        </w:rPr>
      </w:pPr>
      <w:r>
        <w:rPr>
          <w:rFonts w:eastAsia="DengXian"/>
        </w:rPr>
        <w:t xml:space="preserve">4.3. </w:t>
      </w:r>
      <w:r w:rsidR="0045219F">
        <w:rPr>
          <w:rFonts w:eastAsia="DengXian"/>
        </w:rPr>
        <w:t>По факту вручения результатов оказанных Услуг, Исполнитель обязуется х</w:t>
      </w:r>
      <w:r w:rsidR="0045219F" w:rsidRPr="0045219F">
        <w:rPr>
          <w:rFonts w:eastAsia="DengXian"/>
        </w:rPr>
        <w:t>ранить</w:t>
      </w:r>
      <w:r w:rsidR="0045219F">
        <w:rPr>
          <w:rFonts w:eastAsia="DengXian"/>
        </w:rPr>
        <w:t xml:space="preserve"> у себя</w:t>
      </w:r>
      <w:r w:rsidR="0045219F" w:rsidRPr="0045219F">
        <w:rPr>
          <w:rFonts w:eastAsia="DengXian"/>
        </w:rPr>
        <w:t xml:space="preserve"> в течение 7 (семи) лет копии экспертных заключений, отчетов и другой документации, связанной с оказанием Услуг по настоящему Договору, и в течение 3 (трех) рабочих дней обеспечить их предоставление по требованию Заказчика</w:t>
      </w:r>
      <w:r w:rsidR="004C53A8">
        <w:rPr>
          <w:rFonts w:eastAsia="DengXian"/>
        </w:rPr>
        <w:t>.</w:t>
      </w:r>
    </w:p>
    <w:p w14:paraId="2518BFAE" w14:textId="77777777" w:rsidR="00530E2A" w:rsidRPr="0045219F" w:rsidRDefault="00530E2A" w:rsidP="009F4476">
      <w:pPr>
        <w:pStyle w:val="asd3"/>
        <w:spacing w:before="0" w:after="0"/>
        <w:ind w:left="0" w:firstLine="709"/>
        <w:contextualSpacing/>
        <w:jc w:val="both"/>
        <w:rPr>
          <w:rFonts w:eastAsia="DengXian"/>
        </w:rPr>
      </w:pPr>
    </w:p>
    <w:p w14:paraId="7EFC0DCC" w14:textId="77777777" w:rsidR="00191553" w:rsidRPr="00191553" w:rsidRDefault="00191553" w:rsidP="009F4476">
      <w:pPr>
        <w:pStyle w:val="asd3"/>
        <w:spacing w:before="0" w:after="0"/>
        <w:contextualSpacing/>
      </w:pPr>
    </w:p>
    <w:p w14:paraId="26AA355C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5F125B">
        <w:t>ОТВЕТСТВЕННОСТЬ СТОРОН</w:t>
      </w:r>
    </w:p>
    <w:p w14:paraId="6ACDD3C6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5424C76" w14:textId="77777777" w:rsidR="00D2638A" w:rsidRPr="005F125B" w:rsidRDefault="00D2638A" w:rsidP="004C53A8">
      <w:pPr>
        <w:pStyle w:val="asd0"/>
        <w:spacing w:before="0"/>
        <w:ind w:left="0" w:firstLine="709"/>
        <w:contextualSpacing/>
      </w:pPr>
      <w:r w:rsidRPr="005F125B">
        <w:t>За неисполнение или ненадлежащее исполнение обязательств по Договору Стороны несут ответственность в соответствии с</w:t>
      </w:r>
      <w:r w:rsidR="00181EA9">
        <w:t xml:space="preserve"> действующим</w:t>
      </w:r>
      <w:r w:rsidRPr="005F125B">
        <w:t xml:space="preserve"> законодательством РФ и настоящим Договором.</w:t>
      </w:r>
    </w:p>
    <w:p w14:paraId="0B7C3CB0" w14:textId="77777777" w:rsidR="00D2638A" w:rsidRPr="005F125B" w:rsidRDefault="00D2638A" w:rsidP="009F4476">
      <w:pPr>
        <w:pStyle w:val="asd0"/>
        <w:spacing w:before="0"/>
        <w:ind w:left="0" w:firstLine="709"/>
        <w:contextualSpacing/>
      </w:pPr>
      <w:r w:rsidRPr="005F125B">
        <w:t>В случае просрочки оплаты оказанных и принятых Услуг Заказчик уплачивает Исполнителю пеню в размере 0,1% (ноль целых од</w:t>
      </w:r>
      <w:r w:rsidRPr="00EA4F0C">
        <w:t xml:space="preserve">на десятая процента) от суммы задолженности за каждый </w:t>
      </w:r>
      <w:r w:rsidR="005F125B">
        <w:t xml:space="preserve">календарный </w:t>
      </w:r>
      <w:r w:rsidRPr="005F125B">
        <w:t>день просрочки.</w:t>
      </w:r>
    </w:p>
    <w:p w14:paraId="3830DC1E" w14:textId="77777777" w:rsidR="00D2638A" w:rsidRPr="005F125B" w:rsidRDefault="00D2638A" w:rsidP="009F4476">
      <w:pPr>
        <w:pStyle w:val="asd0"/>
        <w:spacing w:before="0"/>
        <w:ind w:left="0" w:firstLine="709"/>
        <w:contextualSpacing/>
      </w:pPr>
      <w:r w:rsidRPr="00EA4F0C">
        <w:t xml:space="preserve">В случае нарушения Исполнителем согласованных сроков оказания Услуг, Исполнитель уплачивает Заказчику пеню в размере 0,1% (ноль целых одна десятая процента) от стоимости несвоевременно оказанных Услуг за каждый </w:t>
      </w:r>
      <w:r w:rsidR="005F125B">
        <w:t xml:space="preserve">календарный </w:t>
      </w:r>
      <w:r w:rsidRPr="005F125B">
        <w:t>день просрочки.</w:t>
      </w:r>
    </w:p>
    <w:p w14:paraId="45793CDF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EA4F0C">
        <w:lastRenderedPageBreak/>
        <w:t>Стороны освобождаются от ответственности за неисполнение обязательств, если оно вызвано обстоятельствами непреодолимой силы (форс-мажор). Сторона, для которой наступили такие обстоятельства, обязана уведомить другую Сторону в течение 3 (трех) рабочих дней с приложением подтверждающих документов.</w:t>
      </w:r>
    </w:p>
    <w:p w14:paraId="25400BFD" w14:textId="77777777" w:rsidR="00530E2A" w:rsidRPr="00530E2A" w:rsidRDefault="00530E2A" w:rsidP="00530E2A">
      <w:pPr>
        <w:pStyle w:val="asd3"/>
      </w:pPr>
    </w:p>
    <w:p w14:paraId="572105E9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28EC9FC0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FD2910">
        <w:t>КОНФИДЕНЦИАЛЬНОСТЬ И ЗАЩИТА ПЕРСОНАЛЬНЫХ ДАННЫХ</w:t>
      </w:r>
    </w:p>
    <w:p w14:paraId="18B95601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19252242" w14:textId="77777777" w:rsidR="00D2638A" w:rsidRPr="006F740F" w:rsidRDefault="00EA4F0C" w:rsidP="009F4476">
      <w:pPr>
        <w:pStyle w:val="asd0"/>
        <w:spacing w:before="0"/>
        <w:ind w:left="0" w:firstLine="709"/>
        <w:contextualSpacing/>
      </w:pPr>
      <w:r w:rsidRPr="00EA4F0C">
        <w:t xml:space="preserve">Стороны обязуются, за исключением случаев, предусмотренных </w:t>
      </w:r>
      <w:r w:rsidR="009F4476">
        <w:t xml:space="preserve">действующим </w:t>
      </w:r>
      <w:r w:rsidRPr="00EA4F0C">
        <w:t xml:space="preserve">законодательством Российской </w:t>
      </w:r>
      <w:r w:rsidR="009F4476">
        <w:t>Ф</w:t>
      </w:r>
      <w:r w:rsidRPr="00EA4F0C">
        <w:t>едерации, не передавать прямо или косвенно третьим лицам без заранее полученного в каждом конкретном случае от другой Стороны письменного согласия никакой информации об условиях Договора, персональных данных Клиентов (Страхователей), застрахованных, выгодоприобретателей (далее - персональные данные), а также любой иной информации, полученной Сторонами друг от друга при исполнении Договора, которая имеет действительную или потенциальную коммерческую ценность в силу неизвестности ее третьим лицам и к которой нет свободного доступа на законном основании</w:t>
      </w:r>
      <w:r>
        <w:t>.</w:t>
      </w:r>
    </w:p>
    <w:p w14:paraId="409FF2CD" w14:textId="77777777" w:rsidR="00D2638A" w:rsidRPr="006F740F" w:rsidRDefault="00D2638A" w:rsidP="009F4476">
      <w:pPr>
        <w:pStyle w:val="asd0"/>
        <w:spacing w:before="0"/>
        <w:ind w:left="0" w:firstLine="709"/>
        <w:contextualSpacing/>
      </w:pPr>
      <w:r w:rsidRPr="006F740F">
        <w:t xml:space="preserve">Исполнитель, получая от Заказчика персональные данные клиентов (страхователей, застрахованных лиц), обязуется осуществлять их обработку исключительно для целей исполнения настоящего Договора, в соответствии с Федеральным законом </w:t>
      </w:r>
      <w:r w:rsidR="009F4476">
        <w:t xml:space="preserve">от 27.07.2006 </w:t>
      </w:r>
      <w:r w:rsidRPr="006F740F">
        <w:t>№ 152-ФЗ «О персональных данных» и действующим законодательством РФ.</w:t>
      </w:r>
    </w:p>
    <w:p w14:paraId="53327E7C" w14:textId="77777777" w:rsidR="00D2638A" w:rsidRPr="006F740F" w:rsidRDefault="00D2638A" w:rsidP="009F4476">
      <w:pPr>
        <w:pStyle w:val="asd0"/>
        <w:spacing w:before="0"/>
        <w:ind w:left="0" w:firstLine="709"/>
        <w:contextualSpacing/>
      </w:pPr>
      <w:r w:rsidRPr="006F740F">
        <w:t>Исполнитель обязуется принимать все необходимые организационные и технические меры для защиты полученных персональных данных от неправомерного доступа, уничтожения или распространения.</w:t>
      </w:r>
    </w:p>
    <w:p w14:paraId="532B36FC" w14:textId="77777777" w:rsidR="00F73BBC" w:rsidRDefault="00D2638A" w:rsidP="009F4476">
      <w:pPr>
        <w:pStyle w:val="asd0"/>
        <w:spacing w:before="0"/>
        <w:ind w:left="0" w:firstLine="709"/>
        <w:contextualSpacing/>
      </w:pPr>
      <w:r w:rsidRPr="006F740F">
        <w:t>Обязательства по конфиденциальности действуют в течение всего срока Договора и в течение 5 (пяти) лет после его прекращения.</w:t>
      </w:r>
    </w:p>
    <w:p w14:paraId="3BE93684" w14:textId="77777777" w:rsidR="00F73BBC" w:rsidRDefault="009F4476" w:rsidP="009F4476">
      <w:pPr>
        <w:pStyle w:val="asd3"/>
        <w:spacing w:before="0" w:after="0"/>
        <w:ind w:left="0" w:firstLine="709"/>
        <w:contextualSpacing/>
        <w:jc w:val="both"/>
      </w:pPr>
      <w:r>
        <w:t>6</w:t>
      </w:r>
      <w:r w:rsidR="00F73BBC">
        <w:t xml:space="preserve">.5. </w:t>
      </w:r>
      <w:r w:rsidR="00F73BBC" w:rsidRPr="00F73BBC">
        <w:t>Вышеуказанные обязательства конфиденциальности не распространяются на обезличенную и общедоступную информацию</w:t>
      </w:r>
      <w:r w:rsidR="00F73BBC">
        <w:t>.</w:t>
      </w:r>
    </w:p>
    <w:p w14:paraId="7CDD3F0A" w14:textId="77777777" w:rsidR="00F73BBC" w:rsidRDefault="009F4476" w:rsidP="009F4476">
      <w:pPr>
        <w:pStyle w:val="asd3"/>
        <w:spacing w:before="0" w:after="0"/>
        <w:ind w:left="0" w:firstLine="709"/>
        <w:contextualSpacing/>
        <w:jc w:val="both"/>
      </w:pPr>
      <w:r>
        <w:t>6</w:t>
      </w:r>
      <w:r w:rsidR="00F73BBC">
        <w:t xml:space="preserve">.6. </w:t>
      </w:r>
      <w:r w:rsidR="00F73BBC" w:rsidRPr="00F73BBC">
        <w:t>Никакие положения Договора не освобождают Стороны от соблюдения правовых требований, предъявляемых уполномоченным органом по защите прав субъектов персональных данных или суд</w:t>
      </w:r>
      <w:r>
        <w:t>ебными органами</w:t>
      </w:r>
      <w:r w:rsidR="00F73BBC" w:rsidRPr="00F73BBC">
        <w:t>.</w:t>
      </w:r>
    </w:p>
    <w:p w14:paraId="417E36B9" w14:textId="77777777" w:rsidR="00530E2A" w:rsidRDefault="00530E2A" w:rsidP="009F4476">
      <w:pPr>
        <w:pStyle w:val="asd3"/>
        <w:spacing w:before="0" w:after="0"/>
        <w:ind w:left="0" w:firstLine="709"/>
        <w:contextualSpacing/>
        <w:jc w:val="both"/>
      </w:pPr>
    </w:p>
    <w:p w14:paraId="4EC861B6" w14:textId="77777777" w:rsidR="009F4476" w:rsidRPr="00F73BBC" w:rsidRDefault="009F4476" w:rsidP="009F4476">
      <w:pPr>
        <w:pStyle w:val="asd3"/>
        <w:spacing w:before="0" w:after="0"/>
        <w:ind w:left="0" w:firstLine="709"/>
        <w:contextualSpacing/>
        <w:jc w:val="both"/>
      </w:pPr>
    </w:p>
    <w:p w14:paraId="78595F5A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6F740F">
        <w:t>АНТИКОРРУПЦИОННЫЕ ПОЛОЖЕНИЯ</w:t>
      </w:r>
    </w:p>
    <w:p w14:paraId="17ABF08A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3A37A6E4" w14:textId="77777777" w:rsidR="00D2638A" w:rsidRPr="00EA4F0C" w:rsidRDefault="00D2638A" w:rsidP="00C34C4E">
      <w:pPr>
        <w:pStyle w:val="asd0"/>
        <w:spacing w:before="0"/>
        <w:ind w:left="0" w:firstLine="709"/>
        <w:contextualSpacing/>
      </w:pPr>
      <w:r w:rsidRPr="006F740F">
        <w:t>Стороны обязуются соблюдать применимое антикоррупционное законодательство и политику абсолютной нетерпимости к любым формам коррупции и коммерческого подкупа.</w:t>
      </w:r>
    </w:p>
    <w:p w14:paraId="040A3A9F" w14:textId="77777777" w:rsidR="00D2638A" w:rsidRPr="00F67D59" w:rsidRDefault="00F97742" w:rsidP="00C34C4E">
      <w:pPr>
        <w:pStyle w:val="asd0"/>
        <w:spacing w:before="0"/>
        <w:ind w:left="0" w:firstLine="709"/>
        <w:contextualSpacing/>
      </w:pPr>
      <w:r w:rsidRPr="00EA4F0C">
        <w:t>Каждая из Сторон настоящим заверяет другую Сторону, что ни она сама, ни ее работники, руководители, представители или аффилированные лица не осуществляли и не будут осуществлять в связи с заключением или исполнением настоящего Договора каких-либо действий, которые могут быть квалифицированы как коммерческий подкуп, взяточничество или иное коррупционно</w:t>
      </w:r>
      <w:r w:rsidRPr="00F73BBC">
        <w:t xml:space="preserve">е правонарушение в соответствии с действующим законодательством Российской Федерации. Стороны гарантируют, что не предлагали и не будут предлагать друг другу, а также любым третьим лицам, каких-либо незаконных преимуществ, денежных средств, подарков, услуг или иных ценностей с целью влияния на принятие решений, связанных с настоящим Договором, или получения какого-либо неправомерного преимущества. </w:t>
      </w:r>
      <w:r w:rsidR="00D2638A" w:rsidRPr="00F73BBC">
        <w:t xml:space="preserve">В случае возникновения у </w:t>
      </w:r>
      <w:r w:rsidRPr="00266575">
        <w:t xml:space="preserve">одной из Сторон </w:t>
      </w:r>
      <w:r w:rsidR="00D2638A" w:rsidRPr="009F67EB">
        <w:t>подозрений о возможном нарушении антикоррупционного законодательства в</w:t>
      </w:r>
      <w:r w:rsidR="00D2638A" w:rsidRPr="00FD2910">
        <w:t xml:space="preserve"> связи с настоящим Договором, он</w:t>
      </w:r>
      <w:r w:rsidRPr="00FD2910">
        <w:t>а</w:t>
      </w:r>
      <w:r w:rsidR="00D2638A" w:rsidRPr="00FD2910">
        <w:t xml:space="preserve"> обязуется незамедлительно проинформировать об этом </w:t>
      </w:r>
      <w:r w:rsidRPr="00F67D59">
        <w:t xml:space="preserve">другую Сторону </w:t>
      </w:r>
      <w:r w:rsidR="00D2638A" w:rsidRPr="00F67D59">
        <w:t>в письменной форме.</w:t>
      </w:r>
    </w:p>
    <w:p w14:paraId="1777854F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ED7DE8">
        <w:lastRenderedPageBreak/>
        <w:t>Нарушение положений настоящего раздела является существенным нарушением Договора и дает</w:t>
      </w:r>
      <w:r w:rsidR="00F97742" w:rsidRPr="00ED7DE8">
        <w:t xml:space="preserve"> каждой Ст</w:t>
      </w:r>
      <w:r w:rsidR="00F97742" w:rsidRPr="00431BF6">
        <w:t>ороне равное</w:t>
      </w:r>
      <w:r w:rsidRPr="00431BF6">
        <w:t xml:space="preserve"> право на его одностороннее внесудебное расторжение.</w:t>
      </w:r>
    </w:p>
    <w:p w14:paraId="2206401C" w14:textId="77777777" w:rsidR="00530E2A" w:rsidRPr="00530E2A" w:rsidRDefault="00530E2A" w:rsidP="00530E2A">
      <w:pPr>
        <w:pStyle w:val="asd3"/>
      </w:pPr>
    </w:p>
    <w:p w14:paraId="5F41ED3B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F36DFD9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431BF6">
        <w:t>СРОК ДЕЙСТВИЯ, ИЗМЕНЕНИЕ И РАСТОРЖЕНИЕ</w:t>
      </w:r>
    </w:p>
    <w:p w14:paraId="77368BDA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02A02C80" w14:textId="77777777" w:rsidR="00D2638A" w:rsidRPr="00431BF6" w:rsidRDefault="00D2638A" w:rsidP="00C34C4E">
      <w:pPr>
        <w:pStyle w:val="asd0"/>
        <w:spacing w:before="0"/>
        <w:ind w:left="0" w:firstLine="709"/>
        <w:contextualSpacing/>
      </w:pPr>
      <w:r w:rsidRPr="00431BF6">
        <w:t>Настоящий Договор вступает в силу с даты его подписания Сторонами и действует до «___» ______________ 2026 г.</w:t>
      </w:r>
    </w:p>
    <w:p w14:paraId="55D7D92E" w14:textId="77777777" w:rsidR="00D2638A" w:rsidRPr="00F73BBC" w:rsidRDefault="00D2638A" w:rsidP="00C34C4E">
      <w:pPr>
        <w:pStyle w:val="asd0"/>
        <w:spacing w:before="0"/>
        <w:ind w:left="0" w:firstLine="709"/>
        <w:contextualSpacing/>
      </w:pPr>
      <w:r w:rsidRPr="00431BF6">
        <w:t>Если ни одна из Сторон не заявит о прекращении Договора не менее чем за 30 (тридцать) календарных дней до истечения срока его действия, Договор считается продленным на каждый последующий календарный год на тех же условиях.</w:t>
      </w:r>
    </w:p>
    <w:p w14:paraId="54B399C5" w14:textId="77777777" w:rsidR="00D2638A" w:rsidRPr="00266575" w:rsidRDefault="00D2638A" w:rsidP="00C34C4E">
      <w:pPr>
        <w:pStyle w:val="asd0"/>
        <w:spacing w:before="0"/>
        <w:ind w:left="0" w:firstLine="709"/>
        <w:contextualSpacing/>
      </w:pPr>
      <w:r w:rsidRPr="00266575">
        <w:t xml:space="preserve">Любые изменения и дополнения к Договору оформляются </w:t>
      </w:r>
      <w:r w:rsidR="009F4476">
        <w:t xml:space="preserve">в </w:t>
      </w:r>
      <w:r w:rsidRPr="00266575">
        <w:t>письменн</w:t>
      </w:r>
      <w:r w:rsidR="009F4476">
        <w:t>ом</w:t>
      </w:r>
      <w:r w:rsidRPr="00266575">
        <w:t xml:space="preserve"> </w:t>
      </w:r>
      <w:r w:rsidR="009F4476">
        <w:t>виде в форме дополнительного соглашения</w:t>
      </w:r>
      <w:r w:rsidR="00266575">
        <w:t>, котор</w:t>
      </w:r>
      <w:r w:rsidR="009F4476">
        <w:t>ое</w:t>
      </w:r>
      <w:r w:rsidR="00266575">
        <w:t xml:space="preserve"> </w:t>
      </w:r>
      <w:r w:rsidR="00266575" w:rsidRPr="00C34C4E">
        <w:t>действу</w:t>
      </w:r>
      <w:r w:rsidR="009F4476" w:rsidRPr="00C34C4E">
        <w:t>ет</w:t>
      </w:r>
      <w:r w:rsidR="00266575" w:rsidRPr="00C34C4E">
        <w:t xml:space="preserve"> после </w:t>
      </w:r>
      <w:r w:rsidR="009F4476" w:rsidRPr="00C34C4E">
        <w:t>его</w:t>
      </w:r>
      <w:r w:rsidR="00266575" w:rsidRPr="00C34C4E">
        <w:t xml:space="preserve"> подписания Сторонами и явля</w:t>
      </w:r>
      <w:r w:rsidR="009F4476" w:rsidRPr="00C34C4E">
        <w:t>е</w:t>
      </w:r>
      <w:r w:rsidR="00266575" w:rsidRPr="00C34C4E">
        <w:t xml:space="preserve">тся </w:t>
      </w:r>
      <w:r w:rsidR="00C34C4E" w:rsidRPr="00C34C4E">
        <w:t>неотъемлемой</w:t>
      </w:r>
      <w:r w:rsidR="00266575" w:rsidRPr="00C34C4E">
        <w:t xml:space="preserve"> частью настоящего Договора.</w:t>
      </w:r>
    </w:p>
    <w:p w14:paraId="091F062B" w14:textId="77777777" w:rsidR="00D2638A" w:rsidRPr="00FD2910" w:rsidRDefault="00D2638A" w:rsidP="00C34C4E">
      <w:pPr>
        <w:pStyle w:val="asd0"/>
        <w:spacing w:before="0"/>
        <w:ind w:left="0" w:firstLine="709"/>
        <w:contextualSpacing/>
      </w:pPr>
      <w:r w:rsidRPr="00266575">
        <w:t>Договор может быть расторгнут по соглашению Сторон, а также в одностороннем порядке любой из Сторон с письменным уведомлением другой Стороны не менее чем за 30 (тридцать) календарных дней до даты расторжения с оплатой фактически оказанных на момен</w:t>
      </w:r>
      <w:r w:rsidRPr="009F67EB">
        <w:t>т расторжения Услуг и понесенных расходов.</w:t>
      </w:r>
    </w:p>
    <w:p w14:paraId="063C4CCF" w14:textId="77777777" w:rsidR="00D2638A" w:rsidRDefault="00D2638A" w:rsidP="00C34C4E">
      <w:pPr>
        <w:pStyle w:val="asd0"/>
        <w:spacing w:before="0"/>
        <w:ind w:left="0" w:firstLine="709"/>
        <w:contextualSpacing/>
      </w:pPr>
      <w:r w:rsidRPr="00FD2910">
        <w:t xml:space="preserve">Уступка прав (требований) по настоящему Договору </w:t>
      </w:r>
      <w:r w:rsidR="00F73BBC">
        <w:t>одной Стороной</w:t>
      </w:r>
      <w:r w:rsidR="00F73BBC" w:rsidRPr="00F73BBC">
        <w:t xml:space="preserve"> </w:t>
      </w:r>
      <w:r w:rsidRPr="00F73BBC">
        <w:t xml:space="preserve">третьим лицам без письменного согласия </w:t>
      </w:r>
      <w:r w:rsidR="00F73BBC">
        <w:t>другой Стороны</w:t>
      </w:r>
      <w:r w:rsidR="00F73BBC" w:rsidRPr="00F73BBC">
        <w:t xml:space="preserve"> </w:t>
      </w:r>
      <w:r w:rsidRPr="00F73BBC">
        <w:t>не допускается.</w:t>
      </w:r>
    </w:p>
    <w:p w14:paraId="64D63109" w14:textId="77777777" w:rsidR="00530E2A" w:rsidRPr="00530E2A" w:rsidRDefault="00530E2A" w:rsidP="00530E2A">
      <w:pPr>
        <w:pStyle w:val="asd3"/>
      </w:pPr>
    </w:p>
    <w:p w14:paraId="525B429E" w14:textId="77777777" w:rsidR="009F4476" w:rsidRPr="009F4476" w:rsidRDefault="009F4476" w:rsidP="00C34C4E">
      <w:pPr>
        <w:pStyle w:val="asd3"/>
        <w:spacing w:before="0" w:after="0"/>
        <w:contextualSpacing/>
      </w:pPr>
    </w:p>
    <w:p w14:paraId="121781B1" w14:textId="77777777" w:rsidR="00D2638A" w:rsidRDefault="00D2638A" w:rsidP="00C34C4E">
      <w:pPr>
        <w:pStyle w:val="asd"/>
        <w:spacing w:before="0" w:after="0"/>
        <w:contextualSpacing/>
        <w:jc w:val="center"/>
      </w:pPr>
      <w:r w:rsidRPr="00F73BBC">
        <w:t>РАЗРЕШЕНИЕ СПОРОВ</w:t>
      </w:r>
    </w:p>
    <w:p w14:paraId="2AD7120F" w14:textId="77777777" w:rsidR="009F4476" w:rsidRPr="009F4476" w:rsidRDefault="009F4476" w:rsidP="00C34C4E">
      <w:pPr>
        <w:pStyle w:val="asd3"/>
        <w:spacing w:before="0" w:after="0"/>
        <w:contextualSpacing/>
      </w:pPr>
    </w:p>
    <w:p w14:paraId="17DC8A1D" w14:textId="77777777" w:rsidR="00C34C4E" w:rsidRDefault="00D2638A" w:rsidP="00C34C4E">
      <w:pPr>
        <w:pStyle w:val="asd0"/>
        <w:spacing w:before="0"/>
        <w:ind w:left="0" w:firstLine="709"/>
        <w:contextualSpacing/>
      </w:pPr>
      <w:r w:rsidRPr="00F73BBC">
        <w:t>Все споры и разногласия, возникающие из Договора или в связи с ним, Стороны стремятся урегулировать путем переговоров</w:t>
      </w:r>
      <w:r w:rsidR="00C34C4E">
        <w:t xml:space="preserve">. </w:t>
      </w:r>
    </w:p>
    <w:p w14:paraId="02AB4B03" w14:textId="77777777" w:rsidR="00D2638A" w:rsidRPr="00F73BBC" w:rsidRDefault="00C34C4E" w:rsidP="004C53A8">
      <w:pPr>
        <w:pStyle w:val="asd0"/>
        <w:spacing w:before="0"/>
        <w:ind w:left="0" w:firstLine="709"/>
        <w:contextualSpacing/>
      </w:pPr>
      <w:r>
        <w:t>В случае невозможности урегулирования споров путем переговоров, Стороны вправе обратиться в _______ арбитражный суд</w:t>
      </w:r>
      <w:r w:rsidR="00266575">
        <w:t>, с соблюдением</w:t>
      </w:r>
      <w:r w:rsidR="00D2638A" w:rsidRPr="00F73BBC">
        <w:t xml:space="preserve"> </w:t>
      </w:r>
      <w:r w:rsidR="00266575" w:rsidRPr="00F73BBC">
        <w:t>обязательно</w:t>
      </w:r>
      <w:r w:rsidR="00266575">
        <w:t>го</w:t>
      </w:r>
      <w:r w:rsidR="00266575" w:rsidRPr="00F73BBC">
        <w:t xml:space="preserve"> претензионно</w:t>
      </w:r>
      <w:r w:rsidR="00266575">
        <w:t>го</w:t>
      </w:r>
      <w:r w:rsidR="00266575" w:rsidRPr="00F73BBC">
        <w:t xml:space="preserve"> порядк</w:t>
      </w:r>
      <w:r w:rsidR="00266575">
        <w:t>а</w:t>
      </w:r>
      <w:r w:rsidR="00D2638A" w:rsidRPr="00F73BBC">
        <w:t xml:space="preserve">. Срок ответа на претензию </w:t>
      </w:r>
      <w:r w:rsidR="00266575">
        <w:t xml:space="preserve">для Сторон </w:t>
      </w:r>
      <w:r w:rsidR="00D2638A" w:rsidRPr="00F73BBC">
        <w:t>составляет 15 (пятнадцать) рабочих дней с даты ее получения.</w:t>
      </w:r>
    </w:p>
    <w:p w14:paraId="006968B7" w14:textId="77777777" w:rsidR="009F4476" w:rsidRDefault="009F4476" w:rsidP="004C53A8">
      <w:pPr>
        <w:pStyle w:val="asd3"/>
        <w:spacing w:before="0" w:after="0"/>
        <w:contextualSpacing/>
      </w:pPr>
    </w:p>
    <w:p w14:paraId="08240F53" w14:textId="77777777" w:rsidR="00530E2A" w:rsidRPr="009F4476" w:rsidRDefault="00530E2A" w:rsidP="004C53A8">
      <w:pPr>
        <w:pStyle w:val="asd3"/>
        <w:spacing w:before="0" w:after="0"/>
        <w:contextualSpacing/>
      </w:pPr>
    </w:p>
    <w:p w14:paraId="66E2F7EB" w14:textId="77777777" w:rsidR="00D2638A" w:rsidRDefault="00D2638A" w:rsidP="004C53A8">
      <w:pPr>
        <w:pStyle w:val="asd"/>
        <w:spacing w:before="0" w:after="0"/>
        <w:contextualSpacing/>
        <w:jc w:val="center"/>
      </w:pPr>
      <w:r w:rsidRPr="00F73BBC">
        <w:t>ЗАКЛЮЧИТЕЛЬНЫЕ ПОЛОЖЕ</w:t>
      </w:r>
      <w:r w:rsidRPr="00266575">
        <w:t>НИЯ</w:t>
      </w:r>
    </w:p>
    <w:p w14:paraId="2C4DCF21" w14:textId="77777777" w:rsidR="009F4476" w:rsidRPr="009F4476" w:rsidRDefault="009F4476" w:rsidP="004C53A8">
      <w:pPr>
        <w:pStyle w:val="asd3"/>
        <w:spacing w:before="0" w:after="0"/>
        <w:contextualSpacing/>
      </w:pPr>
    </w:p>
    <w:p w14:paraId="400FE99F" w14:textId="77777777" w:rsidR="00D2638A" w:rsidRPr="00266575" w:rsidRDefault="00D2638A" w:rsidP="004C53A8">
      <w:pPr>
        <w:pStyle w:val="asd0"/>
        <w:spacing w:before="0"/>
        <w:ind w:left="0" w:firstLine="709"/>
        <w:contextualSpacing/>
      </w:pPr>
      <w:r w:rsidRPr="00266575">
        <w:t xml:space="preserve">Настоящий Договор составлен в </w:t>
      </w:r>
      <w:r w:rsidR="001A2B22">
        <w:t>2 (</w:t>
      </w:r>
      <w:r w:rsidRPr="00266575">
        <w:t>двух</w:t>
      </w:r>
      <w:r w:rsidR="001A2B22">
        <w:t>)</w:t>
      </w:r>
      <w:r w:rsidRPr="00266575">
        <w:t xml:space="preserve"> экземплярах, имеющих одинаковую юридическую силу, по одному для каждой из Сторон.</w:t>
      </w:r>
    </w:p>
    <w:p w14:paraId="3D82614A" w14:textId="77777777" w:rsidR="001A2B22" w:rsidRDefault="00D2638A" w:rsidP="004C53A8">
      <w:pPr>
        <w:pStyle w:val="asd0"/>
        <w:spacing w:before="0"/>
        <w:ind w:left="0" w:firstLine="709"/>
        <w:contextualSpacing/>
      </w:pPr>
      <w:r w:rsidRPr="004F30C0">
        <w:t>Все уведомления и сообщения направляются Сторонами по адрес</w:t>
      </w:r>
      <w:r w:rsidR="001A2B22">
        <w:t>ам фактического расположения</w:t>
      </w:r>
      <w:r w:rsidR="004F30C0">
        <w:t xml:space="preserve"> и</w:t>
      </w:r>
      <w:r w:rsidR="001A2B22">
        <w:t xml:space="preserve"> (</w:t>
      </w:r>
      <w:r w:rsidR="004F30C0" w:rsidRPr="002D72F7">
        <w:t>или</w:t>
      </w:r>
      <w:r w:rsidR="001A2B22">
        <w:t>)</w:t>
      </w:r>
      <w:r w:rsidR="004F30C0" w:rsidRPr="002D72F7">
        <w:t xml:space="preserve"> по адрес</w:t>
      </w:r>
      <w:r w:rsidR="001A2B22">
        <w:t>ам</w:t>
      </w:r>
      <w:r w:rsidR="004F30C0" w:rsidRPr="002D72F7">
        <w:t xml:space="preserve"> электронной почты</w:t>
      </w:r>
      <w:r w:rsidRPr="004F30C0">
        <w:t>, указанным в разделе 1</w:t>
      </w:r>
      <w:r w:rsidR="00751549">
        <w:t>1</w:t>
      </w:r>
      <w:r w:rsidR="002D72F7">
        <w:t xml:space="preserve"> настоящего Договора</w:t>
      </w:r>
      <w:r w:rsidR="001A2B22">
        <w:t xml:space="preserve">. </w:t>
      </w:r>
    </w:p>
    <w:p w14:paraId="4DDB1645" w14:textId="77777777" w:rsidR="001A2B22" w:rsidRDefault="00D2638A" w:rsidP="004C53A8">
      <w:pPr>
        <w:pStyle w:val="asd0"/>
        <w:spacing w:before="0"/>
        <w:ind w:left="0" w:firstLine="709"/>
        <w:contextualSpacing/>
      </w:pPr>
      <w:r w:rsidRPr="002D72F7">
        <w:t xml:space="preserve">Стороны признают юридическую силу документов и сообщений, направленных по электронной почте. </w:t>
      </w:r>
    </w:p>
    <w:p w14:paraId="68F22C5B" w14:textId="77777777" w:rsidR="005761BD" w:rsidRPr="005761BD" w:rsidRDefault="00D2638A" w:rsidP="005761BD">
      <w:pPr>
        <w:pStyle w:val="asd0"/>
        <w:spacing w:before="0"/>
        <w:ind w:left="0" w:firstLine="709"/>
        <w:contextualSpacing/>
      </w:pPr>
      <w:r w:rsidRPr="002D72F7">
        <w:t>Днем получения сообщения, направленного в рабочие дни (с 9:00 до 18:00 по московскому времени), считается день его отправления.</w:t>
      </w:r>
      <w:r w:rsidR="004B4F01">
        <w:t xml:space="preserve"> </w:t>
      </w:r>
      <w:r w:rsidR="004B4F01" w:rsidRPr="004B4F01">
        <w:t>В случае направления Сообщения после окончания рабочего времени такое сообщение считается полученным Стороной на следующий рабочий день после его отправления</w:t>
      </w:r>
      <w:r w:rsidR="005761BD">
        <w:t>.</w:t>
      </w:r>
    </w:p>
    <w:p w14:paraId="2D9C905A" w14:textId="77777777" w:rsidR="005761BD" w:rsidRDefault="005761BD" w:rsidP="004C53A8">
      <w:pPr>
        <w:pStyle w:val="asd0"/>
        <w:spacing w:before="0"/>
        <w:ind w:left="0" w:firstLine="709"/>
        <w:contextualSpacing/>
      </w:pPr>
      <w:r w:rsidRPr="005761BD">
        <w:t xml:space="preserve">Стороны договорились о том, подписание Договора, формирование первичных бухгалтерских документов и обмен ими может производиться, в том числе в электронном виде по телекоммуникационным каналам связи (ЭДО) с использованием </w:t>
      </w:r>
      <w:r w:rsidR="007B116D">
        <w:t>к</w:t>
      </w:r>
      <w:r w:rsidRPr="005761BD">
        <w:t>валифицированной электронной подписи (КЭП).</w:t>
      </w:r>
    </w:p>
    <w:p w14:paraId="6A5A98BF" w14:textId="77777777" w:rsidR="00D2638A" w:rsidRPr="00FD2910" w:rsidRDefault="00D2638A" w:rsidP="004C53A8">
      <w:pPr>
        <w:pStyle w:val="asd0"/>
        <w:spacing w:before="0"/>
        <w:ind w:left="0" w:firstLine="709"/>
        <w:contextualSpacing/>
      </w:pPr>
      <w:r w:rsidRPr="009F67EB">
        <w:t>После подписания настоящего Договора все предшествующие переговоры и переписка по нему теряют силу.</w:t>
      </w:r>
    </w:p>
    <w:p w14:paraId="30A2BF3D" w14:textId="77777777" w:rsidR="00D2638A" w:rsidRPr="00F67D59" w:rsidRDefault="00D2638A" w:rsidP="004C53A8">
      <w:pPr>
        <w:pStyle w:val="asd0"/>
        <w:spacing w:before="0"/>
        <w:ind w:left="0" w:firstLine="709"/>
        <w:contextualSpacing/>
      </w:pPr>
      <w:r w:rsidRPr="00FD2910">
        <w:lastRenderedPageBreak/>
        <w:t>К Договору</w:t>
      </w:r>
      <w:r w:rsidRPr="00F67D59">
        <w:t xml:space="preserve"> прилагаются и являются его неотъемлемой частью следующие Приложения:</w:t>
      </w:r>
    </w:p>
    <w:p w14:paraId="6E8F578E" w14:textId="77777777" w:rsidR="00D2638A" w:rsidRPr="00431BF6" w:rsidRDefault="00D2638A" w:rsidP="004C53A8">
      <w:pPr>
        <w:contextualSpacing/>
      </w:pPr>
      <w:r w:rsidRPr="00ED7DE8">
        <w:t xml:space="preserve"> - Приложение №1: Форма Заявки на оказание услуг (Техническое задание).</w:t>
      </w:r>
    </w:p>
    <w:p w14:paraId="0C1EDEF8" w14:textId="77777777" w:rsidR="00D2638A" w:rsidRPr="00431BF6" w:rsidRDefault="00D2638A" w:rsidP="004C53A8">
      <w:pPr>
        <w:contextualSpacing/>
      </w:pPr>
      <w:r w:rsidRPr="00431BF6">
        <w:t xml:space="preserve"> - Приложение №2:</w:t>
      </w:r>
      <w:r w:rsidR="004C53A8">
        <w:t xml:space="preserve"> Форма спецификации.</w:t>
      </w:r>
    </w:p>
    <w:p w14:paraId="175C97A7" w14:textId="77777777" w:rsidR="00D2638A" w:rsidRDefault="00D2638A" w:rsidP="004C53A8">
      <w:pPr>
        <w:contextualSpacing/>
      </w:pPr>
      <w:r w:rsidRPr="00431BF6">
        <w:t xml:space="preserve"> - Приложение №3:</w:t>
      </w:r>
      <w:r w:rsidR="0024023D">
        <w:t xml:space="preserve"> </w:t>
      </w:r>
      <w:r w:rsidR="005179A1" w:rsidRPr="00431BF6">
        <w:t>Форма Акта сдачи-приемки оказанных услуг</w:t>
      </w:r>
    </w:p>
    <w:p w14:paraId="5632A70D" w14:textId="77777777" w:rsidR="004C53A8" w:rsidRPr="00431BF6" w:rsidRDefault="004C53A8" w:rsidP="004C53A8">
      <w:pPr>
        <w:contextualSpacing/>
      </w:pPr>
    </w:p>
    <w:p w14:paraId="703F7F34" w14:textId="77777777" w:rsidR="00D2638A" w:rsidRPr="009F67EB" w:rsidRDefault="00D2638A" w:rsidP="004C53A8">
      <w:pPr>
        <w:pStyle w:val="asd"/>
        <w:spacing w:before="0" w:after="0"/>
        <w:contextualSpacing/>
        <w:jc w:val="center"/>
      </w:pPr>
      <w:r w:rsidRPr="009F67EB">
        <w:t>АДРЕСА, РЕКВИЗИТЫ И ПОДПИСИ СТОРОН</w:t>
      </w:r>
    </w:p>
    <w:p w14:paraId="4EFFD3CB" w14:textId="77777777" w:rsidR="00030950" w:rsidRPr="009F67EB" w:rsidRDefault="00030950" w:rsidP="00D2638A"/>
    <w:tbl>
      <w:tblPr>
        <w:tblW w:w="9882" w:type="dxa"/>
        <w:tblLook w:val="01E0" w:firstRow="1" w:lastRow="1" w:firstColumn="1" w:lastColumn="1" w:noHBand="0" w:noVBand="0"/>
      </w:tblPr>
      <w:tblGrid>
        <w:gridCol w:w="4111"/>
        <w:gridCol w:w="5771"/>
      </w:tblGrid>
      <w:tr w:rsidR="00030950" w:rsidRPr="00431BF6" w14:paraId="108A0DC7" w14:textId="77777777" w:rsidTr="00BF5765">
        <w:trPr>
          <w:trHeight w:val="29"/>
        </w:trPr>
        <w:tc>
          <w:tcPr>
            <w:tcW w:w="4111" w:type="dxa"/>
            <w:shd w:val="clear" w:color="auto" w:fill="auto"/>
          </w:tcPr>
          <w:p w14:paraId="476CEDC9" w14:textId="77777777" w:rsidR="00030950" w:rsidRPr="00FD2910" w:rsidRDefault="00DF2333" w:rsidP="0054778A">
            <w:pPr>
              <w:rPr>
                <w:b/>
              </w:rPr>
            </w:pPr>
            <w:r>
              <w:rPr>
                <w:b/>
              </w:rPr>
              <w:t>З</w:t>
            </w:r>
            <w:r w:rsidR="00030950" w:rsidRPr="00FD2910">
              <w:rPr>
                <w:b/>
              </w:rPr>
              <w:t>АКАЗЧИК:</w:t>
            </w:r>
          </w:p>
        </w:tc>
        <w:tc>
          <w:tcPr>
            <w:tcW w:w="5771" w:type="dxa"/>
            <w:shd w:val="clear" w:color="auto" w:fill="auto"/>
          </w:tcPr>
          <w:p w14:paraId="38EB0618" w14:textId="77777777" w:rsidR="00030950" w:rsidRPr="00FD2910" w:rsidRDefault="00030950" w:rsidP="0054778A">
            <w:pPr>
              <w:rPr>
                <w:b/>
              </w:rPr>
            </w:pPr>
            <w:r w:rsidRPr="00FD2910">
              <w:rPr>
                <w:b/>
              </w:rPr>
              <w:t>ИСПОЛНИТЕЛЬ:</w:t>
            </w:r>
          </w:p>
          <w:p w14:paraId="2B55AAE6" w14:textId="77777777" w:rsidR="00030950" w:rsidRPr="00FD2910" w:rsidRDefault="00030950" w:rsidP="0054778A">
            <w:pPr>
              <w:rPr>
                <w:b/>
              </w:rPr>
            </w:pPr>
          </w:p>
        </w:tc>
      </w:tr>
      <w:tr w:rsidR="006F402D" w:rsidRPr="00431BF6" w14:paraId="3250132A" w14:textId="77777777" w:rsidTr="00BF5765">
        <w:trPr>
          <w:trHeight w:val="343"/>
        </w:trPr>
        <w:tc>
          <w:tcPr>
            <w:tcW w:w="4111" w:type="dxa"/>
            <w:shd w:val="clear" w:color="auto" w:fill="auto"/>
          </w:tcPr>
          <w:p w14:paraId="1B3F4511" w14:textId="77777777" w:rsidR="006F402D" w:rsidRPr="00431BF6" w:rsidRDefault="00751549" w:rsidP="0054778A"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</w:t>
            </w:r>
            <w:r w:rsidRPr="00431BF6">
              <w:rPr>
                <w:sz w:val="24"/>
                <w:szCs w:val="24"/>
              </w:rPr>
              <w:t xml:space="preserve"> </w:t>
            </w:r>
            <w:r w:rsidR="006F402D" w:rsidRPr="00431BF6">
              <w:rPr>
                <w:sz w:val="24"/>
                <w:szCs w:val="24"/>
              </w:rPr>
              <w:t>«</w:t>
            </w:r>
            <w:r w:rsidR="004C53A8">
              <w:rPr>
                <w:sz w:val="24"/>
                <w:szCs w:val="24"/>
              </w:rPr>
              <w:t>_____</w:t>
            </w:r>
            <w:r w:rsidR="006F402D" w:rsidRPr="00431BF6">
              <w:rPr>
                <w:sz w:val="24"/>
                <w:szCs w:val="24"/>
              </w:rPr>
              <w:t>»</w:t>
            </w:r>
          </w:p>
          <w:p w14:paraId="6549525F" w14:textId="77777777" w:rsidR="006A2E4D" w:rsidRPr="00431BF6" w:rsidRDefault="006A2E4D" w:rsidP="006A2E4D">
            <w:pPr>
              <w:tabs>
                <w:tab w:val="left" w:pos="1635"/>
              </w:tabs>
              <w:ind w:firstLine="0"/>
              <w:contextualSpacing/>
              <w:jc w:val="left"/>
            </w:pPr>
            <w:r w:rsidRPr="00431BF6">
              <w:t xml:space="preserve">Юридический адрес: </w:t>
            </w:r>
          </w:p>
          <w:p w14:paraId="48EA055D" w14:textId="77777777" w:rsidR="006A2E4D" w:rsidRPr="00431BF6" w:rsidRDefault="006A2E4D" w:rsidP="006A2E4D">
            <w:pPr>
              <w:tabs>
                <w:tab w:val="left" w:pos="1635"/>
              </w:tabs>
              <w:ind w:firstLine="0"/>
              <w:contextualSpacing/>
              <w:jc w:val="left"/>
            </w:pPr>
            <w:r w:rsidRPr="00431BF6">
              <w:t xml:space="preserve">Фактический/почтовый адрес: </w:t>
            </w:r>
          </w:p>
          <w:p w14:paraId="54DCAE7B" w14:textId="77777777" w:rsidR="006A2E4D" w:rsidRPr="00431BF6" w:rsidRDefault="006A2E4D" w:rsidP="006A2E4D">
            <w:pPr>
              <w:tabs>
                <w:tab w:val="left" w:pos="1635"/>
              </w:tabs>
              <w:ind w:left="209" w:hanging="209"/>
              <w:contextualSpacing/>
              <w:jc w:val="left"/>
            </w:pPr>
            <w:r w:rsidRPr="00431BF6">
              <w:t xml:space="preserve">ИНН КПП </w:t>
            </w:r>
          </w:p>
          <w:p w14:paraId="311E7B87" w14:textId="77777777" w:rsidR="006A2E4D" w:rsidRPr="00431BF6" w:rsidRDefault="006A2E4D" w:rsidP="006A2E4D">
            <w:pPr>
              <w:pStyle w:val="11"/>
              <w:ind w:left="209" w:hanging="209"/>
              <w:rPr>
                <w:b w:val="0"/>
                <w:color w:val="auto"/>
                <w:sz w:val="24"/>
                <w:szCs w:val="24"/>
              </w:rPr>
            </w:pPr>
            <w:r w:rsidRPr="00431BF6">
              <w:rPr>
                <w:b w:val="0"/>
                <w:color w:val="auto"/>
                <w:sz w:val="24"/>
                <w:szCs w:val="24"/>
              </w:rPr>
              <w:t xml:space="preserve">ОГРН </w:t>
            </w:r>
          </w:p>
          <w:p w14:paraId="7975B185" w14:textId="77777777" w:rsidR="006A2E4D" w:rsidRPr="00431BF6" w:rsidRDefault="006A2E4D" w:rsidP="006A2E4D">
            <w:pPr>
              <w:ind w:right="57" w:firstLine="0"/>
              <w:jc w:val="left"/>
            </w:pPr>
            <w:r w:rsidRPr="00431BF6">
              <w:t>л/с</w:t>
            </w:r>
            <w:r>
              <w:t xml:space="preserve"> </w:t>
            </w:r>
          </w:p>
          <w:p w14:paraId="33284676" w14:textId="77777777" w:rsidR="006A2E4D" w:rsidRPr="00431BF6" w:rsidRDefault="006A2E4D" w:rsidP="006A2E4D">
            <w:pPr>
              <w:ind w:left="209" w:right="57" w:hanging="209"/>
              <w:jc w:val="left"/>
            </w:pPr>
            <w:r w:rsidRPr="00431BF6">
              <w:t xml:space="preserve">Р/с: </w:t>
            </w:r>
          </w:p>
          <w:p w14:paraId="2B23DC2F" w14:textId="77777777" w:rsidR="006A2E4D" w:rsidRPr="00431BF6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К/с: </w:t>
            </w:r>
          </w:p>
          <w:p w14:paraId="19C2BD36" w14:textId="77777777" w:rsidR="006A2E4D" w:rsidRPr="00431BF6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БИК </w:t>
            </w:r>
          </w:p>
          <w:p w14:paraId="5EE174B1" w14:textId="77777777" w:rsidR="006A2E4D" w:rsidRPr="00431BF6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Тел.: </w:t>
            </w:r>
          </w:p>
          <w:p w14:paraId="0A468D5C" w14:textId="77777777" w:rsidR="006A2E4D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Эл. почта: </w:t>
            </w:r>
          </w:p>
          <w:p w14:paraId="4FA9BAD8" w14:textId="77777777" w:rsidR="006F402D" w:rsidRPr="00431BF6" w:rsidRDefault="006F402D" w:rsidP="0054778A">
            <w:pPr>
              <w:pStyle w:val="11"/>
              <w:rPr>
                <w:sz w:val="24"/>
                <w:szCs w:val="24"/>
              </w:rPr>
            </w:pPr>
          </w:p>
        </w:tc>
        <w:tc>
          <w:tcPr>
            <w:tcW w:w="5771" w:type="dxa"/>
            <w:shd w:val="clear" w:color="auto" w:fill="auto"/>
          </w:tcPr>
          <w:p w14:paraId="3D71C1B1" w14:textId="77777777" w:rsidR="006F402D" w:rsidRPr="00BF5765" w:rsidRDefault="00515C6D" w:rsidP="005761BD">
            <w:pPr>
              <w:tabs>
                <w:tab w:val="left" w:pos="1635"/>
              </w:tabs>
              <w:ind w:firstLine="0"/>
              <w:contextualSpacing/>
              <w:rPr>
                <w:b/>
                <w:spacing w:val="-20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>_______________________филиал</w:t>
            </w:r>
            <w:r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6F402D" w:rsidRPr="00BF5765">
              <w:rPr>
                <w:b/>
                <w:spacing w:val="-20"/>
              </w:rPr>
              <w:t>ФГБУ «РосАгрохимслужба»</w:t>
            </w:r>
          </w:p>
          <w:p w14:paraId="5020793E" w14:textId="77777777" w:rsidR="006F402D" w:rsidRPr="00BF5765" w:rsidRDefault="006F402D" w:rsidP="0099298E">
            <w:pPr>
              <w:tabs>
                <w:tab w:val="left" w:pos="1635"/>
              </w:tabs>
              <w:ind w:firstLine="0"/>
              <w:contextualSpacing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Юридический адрес: </w:t>
            </w:r>
          </w:p>
          <w:p w14:paraId="08D8267B" w14:textId="77777777" w:rsidR="006F402D" w:rsidRPr="00BF5765" w:rsidRDefault="006F402D" w:rsidP="0099298E">
            <w:pPr>
              <w:tabs>
                <w:tab w:val="left" w:pos="1635"/>
              </w:tabs>
              <w:ind w:firstLine="0"/>
              <w:contextualSpacing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Фактический/почтовый адрес: </w:t>
            </w:r>
          </w:p>
          <w:p w14:paraId="6748DFD3" w14:textId="77777777" w:rsidR="006F402D" w:rsidRPr="00BF5765" w:rsidRDefault="006F402D" w:rsidP="00030950">
            <w:pPr>
              <w:tabs>
                <w:tab w:val="left" w:pos="1635"/>
              </w:tabs>
              <w:ind w:left="209" w:hanging="209"/>
              <w:contextualSpacing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ИНН КПП </w:t>
            </w:r>
          </w:p>
          <w:p w14:paraId="71BF82C2" w14:textId="77777777" w:rsidR="006F402D" w:rsidRPr="00BF5765" w:rsidRDefault="006F402D" w:rsidP="00030950">
            <w:pPr>
              <w:pStyle w:val="11"/>
              <w:ind w:left="209" w:hanging="209"/>
              <w:rPr>
                <w:b w:val="0"/>
                <w:color w:val="auto"/>
                <w:spacing w:val="-20"/>
                <w:sz w:val="24"/>
                <w:szCs w:val="24"/>
              </w:rPr>
            </w:pPr>
            <w:r w:rsidRPr="00BF5765">
              <w:rPr>
                <w:b w:val="0"/>
                <w:color w:val="auto"/>
                <w:spacing w:val="-20"/>
                <w:sz w:val="24"/>
                <w:szCs w:val="24"/>
              </w:rPr>
              <w:t xml:space="preserve">ОГРН </w:t>
            </w:r>
          </w:p>
          <w:p w14:paraId="5B0835E6" w14:textId="77777777" w:rsidR="006F402D" w:rsidRPr="00BF5765" w:rsidRDefault="006F402D" w:rsidP="00030950">
            <w:pPr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Получатель: УФК по </w:t>
            </w:r>
          </w:p>
          <w:p w14:paraId="6508A845" w14:textId="77777777" w:rsidR="006F402D" w:rsidRPr="00BF5765" w:rsidRDefault="006F402D" w:rsidP="0099298E">
            <w:pPr>
              <w:ind w:right="57" w:firstLine="0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>(</w:t>
            </w:r>
            <w:r w:rsidR="00974ED7" w:rsidRPr="00BF5765">
              <w:rPr>
                <w:spacing w:val="-20"/>
              </w:rPr>
              <w:t xml:space="preserve">_____ филиал </w:t>
            </w:r>
            <w:r w:rsidRPr="00BF5765">
              <w:rPr>
                <w:spacing w:val="-20"/>
              </w:rPr>
              <w:t>ФГБУ «РосАгрохимслужба», л/с</w:t>
            </w:r>
            <w:r w:rsidR="008F1DC6" w:rsidRPr="00BF5765">
              <w:rPr>
                <w:spacing w:val="-20"/>
              </w:rPr>
              <w:t>_____________</w:t>
            </w:r>
            <w:r w:rsidRPr="00BF5765">
              <w:rPr>
                <w:spacing w:val="-20"/>
              </w:rPr>
              <w:t>)</w:t>
            </w:r>
          </w:p>
          <w:p w14:paraId="182C589A" w14:textId="77777777" w:rsidR="006F402D" w:rsidRPr="00BF5765" w:rsidRDefault="006F402D" w:rsidP="00030950">
            <w:pPr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Р/с: </w:t>
            </w:r>
          </w:p>
          <w:p w14:paraId="784FD73F" w14:textId="77777777" w:rsidR="006F402D" w:rsidRPr="00BF5765" w:rsidRDefault="006F402D" w:rsidP="00030950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К/с: </w:t>
            </w:r>
          </w:p>
          <w:p w14:paraId="2A017AC8" w14:textId="77777777" w:rsidR="006F402D" w:rsidRPr="00BF5765" w:rsidRDefault="006F402D" w:rsidP="00030950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БИК </w:t>
            </w:r>
          </w:p>
          <w:p w14:paraId="15D01DE8" w14:textId="77777777" w:rsidR="006F402D" w:rsidRPr="00BF5765" w:rsidRDefault="006F402D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Тел.: </w:t>
            </w:r>
          </w:p>
          <w:p w14:paraId="6C17F930" w14:textId="77777777" w:rsidR="008F1DC6" w:rsidRPr="00BF5765" w:rsidRDefault="006F402D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Эл. почта: </w:t>
            </w:r>
          </w:p>
          <w:p w14:paraId="6EBF9135" w14:textId="77777777" w:rsidR="008F1DC6" w:rsidRPr="00BF5765" w:rsidRDefault="008F1DC6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>____________ - подача заявок, для служебной документации</w:t>
            </w:r>
          </w:p>
          <w:p w14:paraId="46329850" w14:textId="77777777" w:rsidR="008F1DC6" w:rsidRPr="00BF5765" w:rsidRDefault="00E22F6D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hyperlink r:id="rId9" w:history="1"/>
            <w:r w:rsidR="00974ED7" w:rsidRPr="00BF5765">
              <w:rPr>
                <w:spacing w:val="-20"/>
              </w:rPr>
              <w:t xml:space="preserve">____________ - </w:t>
            </w:r>
            <w:r w:rsidR="008F1DC6" w:rsidRPr="00BF5765">
              <w:rPr>
                <w:spacing w:val="-20"/>
              </w:rPr>
              <w:t>консультационно-</w:t>
            </w:r>
            <w:r w:rsidR="00974ED7" w:rsidRPr="00BF5765">
              <w:rPr>
                <w:spacing w:val="-20"/>
              </w:rPr>
              <w:t xml:space="preserve">организационные вопросы </w:t>
            </w:r>
          </w:p>
          <w:p w14:paraId="1E0A0ADC" w14:textId="77777777" w:rsidR="005761BD" w:rsidRPr="00BF5765" w:rsidRDefault="005761BD" w:rsidP="005761BD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</w:p>
          <w:p w14:paraId="024F4C94" w14:textId="77777777" w:rsidR="006A2E4D" w:rsidRPr="00BF5765" w:rsidRDefault="006A2E4D" w:rsidP="005761BD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>Директор _______ филиала</w:t>
            </w:r>
          </w:p>
          <w:p w14:paraId="37397526" w14:textId="77777777" w:rsidR="005761BD" w:rsidRPr="005761BD" w:rsidRDefault="005761BD" w:rsidP="008F1DC6">
            <w:pPr>
              <w:snapToGrid w:val="0"/>
              <w:ind w:left="708" w:right="57" w:hanging="708"/>
              <w:jc w:val="left"/>
            </w:pPr>
          </w:p>
        </w:tc>
      </w:tr>
      <w:tr w:rsidR="006F402D" w:rsidRPr="00431BF6" w14:paraId="60FDA0E5" w14:textId="77777777" w:rsidTr="00BF5765">
        <w:trPr>
          <w:trHeight w:val="58"/>
        </w:trPr>
        <w:tc>
          <w:tcPr>
            <w:tcW w:w="4111" w:type="dxa"/>
            <w:shd w:val="clear" w:color="auto" w:fill="auto"/>
            <w:vAlign w:val="center"/>
          </w:tcPr>
          <w:p w14:paraId="44FC135D" w14:textId="77777777" w:rsidR="006F402D" w:rsidRPr="00431BF6" w:rsidRDefault="006F402D" w:rsidP="005761BD">
            <w:pPr>
              <w:ind w:firstLine="0"/>
              <w:rPr>
                <w:highlight w:val="yellow"/>
              </w:rPr>
            </w:pPr>
            <w:r w:rsidRPr="00431BF6">
              <w:t>________________/_____________/</w:t>
            </w:r>
          </w:p>
        </w:tc>
        <w:tc>
          <w:tcPr>
            <w:tcW w:w="5771" w:type="dxa"/>
            <w:shd w:val="clear" w:color="auto" w:fill="auto"/>
            <w:vAlign w:val="center"/>
          </w:tcPr>
          <w:p w14:paraId="157FC036" w14:textId="77777777" w:rsidR="006F402D" w:rsidRPr="00431BF6" w:rsidRDefault="006F402D" w:rsidP="005761BD">
            <w:pPr>
              <w:ind w:firstLine="0"/>
              <w:rPr>
                <w:highlight w:val="yellow"/>
              </w:rPr>
            </w:pPr>
            <w:r w:rsidRPr="00431BF6">
              <w:t>________________/_____________/</w:t>
            </w:r>
          </w:p>
        </w:tc>
      </w:tr>
    </w:tbl>
    <w:p w14:paraId="76E0E0C6" w14:textId="46E4DC76" w:rsidR="00BF5765" w:rsidRDefault="00BF5765"/>
    <w:p w14:paraId="7AAA5D9A" w14:textId="77777777" w:rsidR="00530E2A" w:rsidRDefault="00530E2A"/>
    <w:p w14:paraId="70675386" w14:textId="77777777" w:rsidR="00530E2A" w:rsidRDefault="00530E2A"/>
    <w:p w14:paraId="46FC3B0F" w14:textId="77777777" w:rsidR="00530E2A" w:rsidRDefault="00530E2A"/>
    <w:p w14:paraId="55728032" w14:textId="77777777" w:rsidR="00530E2A" w:rsidRDefault="00530E2A">
      <w:pPr>
        <w:sectPr w:rsidR="00530E2A" w:rsidSect="00530E2A">
          <w:footerReference w:type="default" r:id="rId10"/>
          <w:pgSz w:w="11906" w:h="16838"/>
          <w:pgMar w:top="851" w:right="1133" w:bottom="1276" w:left="1560" w:header="0" w:footer="496" w:gutter="0"/>
          <w:cols w:space="708"/>
          <w:titlePg/>
          <w:docGrid w:linePitch="360"/>
        </w:sectPr>
      </w:pPr>
    </w:p>
    <w:p w14:paraId="4589D8E7" w14:textId="77777777" w:rsidR="009F67EB" w:rsidRPr="009F67EB" w:rsidRDefault="009F67EB" w:rsidP="0024023D">
      <w:pPr>
        <w:widowControl w:val="0"/>
        <w:tabs>
          <w:tab w:val="right" w:pos="10773"/>
        </w:tabs>
        <w:spacing w:line="240" w:lineRule="exact"/>
        <w:ind w:firstLine="0"/>
        <w:jc w:val="right"/>
        <w:rPr>
          <w:b/>
          <w:bCs/>
          <w:sz w:val="20"/>
          <w:szCs w:val="20"/>
          <w:lang w:eastAsia="en-US"/>
        </w:rPr>
      </w:pPr>
      <w:r w:rsidRPr="009F67EB">
        <w:rPr>
          <w:b/>
          <w:bCs/>
          <w:color w:val="000000"/>
          <w:sz w:val="20"/>
          <w:szCs w:val="20"/>
          <w:lang w:eastAsia="en-US"/>
        </w:rPr>
        <w:lastRenderedPageBreak/>
        <w:t>Приложение №1</w:t>
      </w:r>
    </w:p>
    <w:p w14:paraId="5452DE13" w14:textId="77777777" w:rsidR="009F67EB" w:rsidRPr="0024023D" w:rsidRDefault="009F67EB" w:rsidP="0024023D">
      <w:pPr>
        <w:tabs>
          <w:tab w:val="left" w:leader="underscore" w:pos="6760"/>
          <w:tab w:val="left" w:leader="underscore" w:pos="6822"/>
          <w:tab w:val="left" w:leader="underscore" w:pos="8709"/>
        </w:tabs>
        <w:suppressAutoHyphens/>
        <w:jc w:val="right"/>
        <w:rPr>
          <w:sz w:val="20"/>
          <w:szCs w:val="20"/>
        </w:rPr>
      </w:pPr>
      <w:r w:rsidRPr="0024023D">
        <w:rPr>
          <w:color w:val="000000"/>
          <w:sz w:val="20"/>
          <w:szCs w:val="20"/>
        </w:rPr>
        <w:t>к Договору об оказании экспертных Услуг</w:t>
      </w:r>
    </w:p>
    <w:p w14:paraId="0A1E55AC" w14:textId="77777777" w:rsidR="009F67EB" w:rsidRDefault="009F67EB" w:rsidP="009F67EB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  <w:bookmarkStart w:id="0" w:name="_Hlk217570722"/>
      <w:r w:rsidRPr="0024023D">
        <w:rPr>
          <w:color w:val="000000"/>
          <w:sz w:val="20"/>
          <w:szCs w:val="20"/>
          <w:lang w:eastAsia="en-US" w:bidi="en-US"/>
        </w:rPr>
        <w:t>№</w:t>
      </w:r>
      <w:r>
        <w:rPr>
          <w:color w:val="000000"/>
          <w:sz w:val="20"/>
          <w:szCs w:val="20"/>
          <w:lang w:eastAsia="en-US" w:bidi="en-US"/>
        </w:rPr>
        <w:t xml:space="preserve"> ________</w:t>
      </w:r>
      <w:r w:rsidRPr="009F67EB">
        <w:rPr>
          <w:color w:val="000000"/>
          <w:spacing w:val="10"/>
          <w:sz w:val="20"/>
          <w:szCs w:val="20"/>
        </w:rPr>
        <w:t xml:space="preserve"> </w:t>
      </w:r>
      <w:r w:rsidRPr="0024023D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________ </w:t>
      </w:r>
      <w:r w:rsidRPr="0024023D">
        <w:rPr>
          <w:color w:val="000000"/>
          <w:sz w:val="20"/>
          <w:szCs w:val="20"/>
        </w:rPr>
        <w:t>202_ г.</w:t>
      </w:r>
    </w:p>
    <w:p w14:paraId="48C967FF" w14:textId="77777777" w:rsidR="009F67EB" w:rsidRDefault="009F67EB" w:rsidP="009F67EB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</w:p>
    <w:p w14:paraId="71A78A89" w14:textId="4DF35051" w:rsidR="009F67EB" w:rsidRPr="00D07D67" w:rsidRDefault="009F67EB" w:rsidP="00942632">
      <w:pPr>
        <w:jc w:val="right"/>
      </w:pPr>
      <w:r w:rsidRPr="00D07D67">
        <w:t>ФОРМА</w:t>
      </w:r>
    </w:p>
    <w:bookmarkEnd w:id="0"/>
    <w:p w14:paraId="437A8EFF" w14:textId="77777777" w:rsidR="009F67EB" w:rsidRPr="0024023D" w:rsidRDefault="009F67EB" w:rsidP="009F67EB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ind w:right="407" w:firstLine="0"/>
        <w:rPr>
          <w:sz w:val="20"/>
          <w:szCs w:val="20"/>
        </w:rPr>
      </w:pPr>
    </w:p>
    <w:p w14:paraId="4FCCB5C3" w14:textId="77777777" w:rsidR="005179A1" w:rsidRDefault="009F67EB" w:rsidP="0024023D">
      <w:pPr>
        <w:widowControl w:val="0"/>
        <w:spacing w:line="240" w:lineRule="exact"/>
        <w:ind w:firstLine="0"/>
        <w:jc w:val="center"/>
        <w:rPr>
          <w:b/>
          <w:bCs/>
          <w:color w:val="000000"/>
          <w:sz w:val="20"/>
          <w:szCs w:val="20"/>
          <w:lang w:eastAsia="en-US"/>
        </w:rPr>
      </w:pPr>
      <w:r w:rsidRPr="009F67EB">
        <w:rPr>
          <w:b/>
          <w:bCs/>
          <w:color w:val="000000"/>
          <w:sz w:val="20"/>
          <w:szCs w:val="20"/>
          <w:lang w:eastAsia="en-US"/>
        </w:rPr>
        <w:t xml:space="preserve">ЗАЯВКА </w:t>
      </w:r>
      <w:r w:rsidR="005179A1">
        <w:rPr>
          <w:b/>
          <w:bCs/>
          <w:color w:val="000000"/>
          <w:sz w:val="20"/>
          <w:szCs w:val="20"/>
          <w:lang w:eastAsia="en-US"/>
        </w:rPr>
        <w:t>№ ____</w:t>
      </w:r>
    </w:p>
    <w:p w14:paraId="7B65CD9B" w14:textId="77777777" w:rsidR="009F67EB" w:rsidRPr="009F67EB" w:rsidRDefault="009F67EB" w:rsidP="0024023D">
      <w:pPr>
        <w:widowControl w:val="0"/>
        <w:spacing w:line="24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9F67EB">
        <w:rPr>
          <w:b/>
          <w:bCs/>
          <w:color w:val="000000"/>
          <w:sz w:val="20"/>
          <w:szCs w:val="20"/>
          <w:lang w:eastAsia="en-US"/>
        </w:rPr>
        <w:t>НА ОКАЗАНИЕ УСЛУГ</w:t>
      </w:r>
    </w:p>
    <w:p w14:paraId="0B8DB65D" w14:textId="77777777" w:rsidR="009F67EB" w:rsidRPr="009F67EB" w:rsidRDefault="009F67EB" w:rsidP="009F67EB">
      <w:pPr>
        <w:suppressAutoHyphens/>
        <w:ind w:right="407"/>
        <w:jc w:val="center"/>
        <w:rPr>
          <w:color w:val="000000"/>
          <w:sz w:val="20"/>
          <w:szCs w:val="20"/>
          <w:lang w:eastAsia="en-US" w:bidi="en-US"/>
        </w:rPr>
      </w:pPr>
      <w:r w:rsidRPr="009F67EB">
        <w:rPr>
          <w:color w:val="000000"/>
          <w:sz w:val="20"/>
          <w:szCs w:val="20"/>
          <w:lang w:eastAsia="en-US" w:bidi="en-US"/>
        </w:rPr>
        <w:t>(техническое задание)</w:t>
      </w:r>
    </w:p>
    <w:p w14:paraId="5699B56C" w14:textId="77777777" w:rsidR="009F67EB" w:rsidRPr="009F67EB" w:rsidRDefault="009F67EB" w:rsidP="009F67EB">
      <w:pPr>
        <w:suppressAutoHyphens/>
        <w:ind w:right="407"/>
        <w:jc w:val="center"/>
        <w:rPr>
          <w:color w:val="000000"/>
          <w:sz w:val="20"/>
          <w:szCs w:val="20"/>
          <w:lang w:eastAsia="en-US" w:bidi="en-US"/>
        </w:rPr>
      </w:pPr>
      <w:r w:rsidRPr="009F67EB">
        <w:rPr>
          <w:color w:val="000000"/>
          <w:sz w:val="20"/>
          <w:szCs w:val="20"/>
          <w:lang w:eastAsia="en-US" w:bidi="en-US"/>
        </w:rPr>
        <w:t xml:space="preserve">по Договору </w:t>
      </w:r>
      <w:r w:rsidR="00FD2910">
        <w:rPr>
          <w:color w:val="000000"/>
          <w:sz w:val="20"/>
          <w:szCs w:val="20"/>
          <w:lang w:eastAsia="en-US" w:bidi="en-US"/>
        </w:rPr>
        <w:t>об</w:t>
      </w:r>
      <w:r w:rsidRPr="009F67EB">
        <w:rPr>
          <w:color w:val="000000"/>
          <w:sz w:val="20"/>
          <w:szCs w:val="20"/>
          <w:lang w:eastAsia="en-US" w:bidi="en-US"/>
        </w:rPr>
        <w:t xml:space="preserve"> оказание экспертных услуг от _____________ 2025 г.</w:t>
      </w:r>
      <w:r w:rsidR="0024023D">
        <w:rPr>
          <w:color w:val="000000"/>
          <w:sz w:val="20"/>
          <w:szCs w:val="20"/>
          <w:lang w:eastAsia="en-US" w:bidi="en-US"/>
        </w:rPr>
        <w:t xml:space="preserve"> </w:t>
      </w:r>
      <w:r w:rsidR="0024023D" w:rsidRPr="009F67EB">
        <w:rPr>
          <w:color w:val="000000"/>
          <w:sz w:val="20"/>
          <w:szCs w:val="20"/>
          <w:lang w:eastAsia="en-US" w:bidi="en-US"/>
        </w:rPr>
        <w:t>№ _____________</w:t>
      </w:r>
    </w:p>
    <w:p w14:paraId="61D1CD72" w14:textId="77777777" w:rsidR="009F67EB" w:rsidRPr="0024023D" w:rsidRDefault="009F67EB" w:rsidP="0024023D">
      <w:pPr>
        <w:suppressAutoHyphens/>
        <w:ind w:right="407"/>
        <w:jc w:val="right"/>
        <w:rPr>
          <w:color w:val="000000"/>
          <w:sz w:val="20"/>
          <w:szCs w:val="20"/>
        </w:rPr>
      </w:pPr>
      <w:r w:rsidRPr="009F67EB">
        <w:rPr>
          <w:color w:val="000000"/>
          <w:sz w:val="20"/>
          <w:szCs w:val="20"/>
          <w:lang w:eastAsia="en-US" w:bidi="en-US"/>
        </w:rPr>
        <w:t>«____»_____________ 202_ г.</w:t>
      </w:r>
    </w:p>
    <w:tbl>
      <w:tblPr>
        <w:tblpPr w:leftFromText="180" w:rightFromText="180" w:vertAnchor="text" w:horzAnchor="margin" w:tblpY="133"/>
        <w:tblOverlap w:val="never"/>
        <w:tblW w:w="96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639"/>
      </w:tblGrid>
      <w:tr w:rsidR="009F67EB" w:rsidRPr="00C0396B" w14:paraId="2B381F19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C366C1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Заказчик: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49D9E0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7003FB0D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0DC8D1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Исполнитель: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DDBF62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47401938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C30381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Объект обследования: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B6A475A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767524C4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1444CD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Месторасположение объекта: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A01C95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124DA335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107817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Дата осмотра: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BBF7B" w14:textId="77777777" w:rsidR="009F67EB" w:rsidRPr="00C0396B" w:rsidRDefault="009F67EB" w:rsidP="009F67EB">
            <w:pPr>
              <w:suppressAutoHyphens/>
              <w:spacing w:line="200" w:lineRule="exact"/>
              <w:ind w:right="151" w:firstLine="112"/>
              <w:jc w:val="left"/>
              <w:rPr>
                <w:b/>
                <w:bCs/>
                <w:color w:val="000000"/>
                <w:spacing w:val="10"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«___» ___________20___</w:t>
            </w:r>
            <w:r w:rsidRPr="00C0396B">
              <w:rPr>
                <w:color w:val="000000"/>
                <w:sz w:val="20"/>
                <w:szCs w:val="20"/>
              </w:rPr>
              <w:t>г.</w:t>
            </w:r>
          </w:p>
        </w:tc>
      </w:tr>
      <w:tr w:rsidR="009F67EB" w:rsidRPr="00C0396B" w14:paraId="190D7EB7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7AF3B5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 xml:space="preserve">Цель </w:t>
            </w:r>
            <w:r w:rsidR="0024023D">
              <w:rPr>
                <w:color w:val="000000"/>
                <w:sz w:val="20"/>
                <w:szCs w:val="20"/>
              </w:rPr>
              <w:t>экспертных мероприятий</w:t>
            </w:r>
            <w:r w:rsidRPr="009F67EB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E43D38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17645731" w14:textId="77777777" w:rsidTr="0024023D">
        <w:trPr>
          <w:trHeight w:hRule="exact" w:val="49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C2DF24" w14:textId="77777777" w:rsidR="009F67EB" w:rsidRPr="00C0396B" w:rsidRDefault="009F67EB" w:rsidP="009F67EB">
            <w:pPr>
              <w:suppressAutoHyphens/>
              <w:spacing w:line="25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Контактные реквизиты Заказчика: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F72573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</w:tbl>
    <w:p w14:paraId="7F719EEE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44EB1024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8D6FC57" w14:textId="77777777" w:rsidR="00FD2910" w:rsidRPr="00FD2910" w:rsidRDefault="00FD2910" w:rsidP="00FD2910">
      <w:pPr>
        <w:widowControl w:val="0"/>
        <w:spacing w:line="200" w:lineRule="exact"/>
        <w:ind w:firstLine="0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Заказчик:</w:t>
      </w:r>
    </w:p>
    <w:p w14:paraId="3A9B3F1E" w14:textId="77777777" w:rsidR="00FD2910" w:rsidRPr="00FD2910" w:rsidRDefault="00FD2910" w:rsidP="0024023D">
      <w:pPr>
        <w:widowControl w:val="0"/>
        <w:spacing w:line="200" w:lineRule="exact"/>
        <w:ind w:firstLine="0"/>
        <w:rPr>
          <w:b/>
          <w:bCs/>
          <w:sz w:val="20"/>
          <w:szCs w:val="20"/>
          <w:lang w:eastAsia="en-US"/>
        </w:rPr>
      </w:pPr>
    </w:p>
    <w:tbl>
      <w:tblPr>
        <w:tblW w:w="9360" w:type="dxa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60"/>
        <w:gridCol w:w="1800"/>
        <w:gridCol w:w="360"/>
        <w:gridCol w:w="1260"/>
        <w:gridCol w:w="360"/>
        <w:gridCol w:w="1260"/>
      </w:tblGrid>
      <w:tr w:rsidR="00FD2910" w:rsidRPr="00FD2910" w14:paraId="1A670F86" w14:textId="77777777" w:rsidTr="0024023D">
        <w:tc>
          <w:tcPr>
            <w:tcW w:w="3960" w:type="dxa"/>
          </w:tcPr>
          <w:p w14:paraId="70D12D8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</w:tcPr>
          <w:p w14:paraId="23CB6BE8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00" w:type="dxa"/>
          </w:tcPr>
          <w:p w14:paraId="4DF7660B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</w:tcPr>
          <w:p w14:paraId="271287C5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</w:tcPr>
          <w:p w14:paraId="0CEF46E5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</w:tcPr>
          <w:p w14:paraId="527F66C1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</w:tcPr>
          <w:p w14:paraId="7C95D05A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4D513BA8" w14:textId="77777777" w:rsidTr="0002424D">
        <w:tc>
          <w:tcPr>
            <w:tcW w:w="3960" w:type="dxa"/>
          </w:tcPr>
          <w:p w14:paraId="7ECB40D9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5683B56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15D1F72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33023289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59762D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6117965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0EF09A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</w:tbl>
    <w:p w14:paraId="406A7186" w14:textId="77777777" w:rsid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 xml:space="preserve">Должность 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ФИО 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МП </w:t>
      </w:r>
      <w:r w:rsidRPr="00FD2910">
        <w:rPr>
          <w:b/>
          <w:bCs/>
          <w:sz w:val="20"/>
          <w:szCs w:val="20"/>
          <w:lang w:eastAsia="en-US"/>
        </w:rPr>
        <w:tab/>
        <w:t xml:space="preserve">Подпись 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>Дата</w:t>
      </w:r>
    </w:p>
    <w:p w14:paraId="4E92052F" w14:textId="77777777" w:rsid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52DDBE4E" w14:textId="77777777" w:rsidR="00FD2910" w:rsidRP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1FDA9533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1F9A775B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3E1AFE2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4253212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ФОРМА СОГЛАСОВАНА </w:t>
      </w:r>
    </w:p>
    <w:p w14:paraId="21FE7C29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70"/>
        <w:gridCol w:w="4501"/>
      </w:tblGrid>
      <w:tr w:rsidR="00FD2910" w:rsidRPr="00FD2910" w14:paraId="3CA6F680" w14:textId="77777777" w:rsidTr="0002424D">
        <w:tc>
          <w:tcPr>
            <w:tcW w:w="5070" w:type="dxa"/>
            <w:shd w:val="clear" w:color="auto" w:fill="auto"/>
          </w:tcPr>
          <w:p w14:paraId="3AEDFD66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ЗАКАЗЧИК: </w:t>
            </w:r>
          </w:p>
        </w:tc>
        <w:tc>
          <w:tcPr>
            <w:tcW w:w="4501" w:type="dxa"/>
            <w:shd w:val="clear" w:color="auto" w:fill="auto"/>
          </w:tcPr>
          <w:p w14:paraId="571EF6FD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ИСПОЛНИТЕЛЬ: </w:t>
            </w:r>
          </w:p>
          <w:p w14:paraId="59F625F2" w14:textId="77777777" w:rsidR="00FD2910" w:rsidRPr="00FD2910" w:rsidRDefault="006A2E4D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Директор </w:t>
            </w:r>
            <w:r w:rsidR="00515C6D" w:rsidRPr="006A2E4D">
              <w:rPr>
                <w:b/>
                <w:bCs/>
                <w:sz w:val="20"/>
                <w:szCs w:val="20"/>
                <w:lang w:eastAsia="en-US"/>
              </w:rPr>
              <w:t xml:space="preserve">__________ </w:t>
            </w:r>
            <w:r w:rsidR="00515C6D">
              <w:rPr>
                <w:b/>
                <w:bCs/>
                <w:sz w:val="20"/>
                <w:szCs w:val="20"/>
                <w:lang w:eastAsia="en-US"/>
              </w:rPr>
              <w:t xml:space="preserve"> филиал</w:t>
            </w:r>
            <w:r>
              <w:rPr>
                <w:b/>
                <w:bCs/>
                <w:sz w:val="20"/>
                <w:szCs w:val="20"/>
                <w:lang w:eastAsia="en-US"/>
              </w:rPr>
              <w:t>а</w:t>
            </w:r>
            <w:r w:rsidR="00515C6D"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FD2910" w:rsidRPr="00FD2910">
              <w:rPr>
                <w:b/>
                <w:bCs/>
                <w:sz w:val="20"/>
                <w:szCs w:val="20"/>
                <w:lang w:eastAsia="en-US"/>
              </w:rPr>
              <w:t>ФГБУ «РосАгрохимслужба»</w:t>
            </w:r>
          </w:p>
          <w:p w14:paraId="531A8D2E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6DE0D696" w14:textId="77777777" w:rsidTr="0002424D">
        <w:tc>
          <w:tcPr>
            <w:tcW w:w="5070" w:type="dxa"/>
            <w:shd w:val="clear" w:color="auto" w:fill="auto"/>
          </w:tcPr>
          <w:p w14:paraId="6C4B6FB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501" w:type="dxa"/>
            <w:shd w:val="clear" w:color="auto" w:fill="auto"/>
          </w:tcPr>
          <w:p w14:paraId="2509391D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01B452CD" w14:textId="77777777" w:rsidTr="0002424D">
        <w:tc>
          <w:tcPr>
            <w:tcW w:w="5070" w:type="dxa"/>
            <w:shd w:val="clear" w:color="auto" w:fill="auto"/>
          </w:tcPr>
          <w:p w14:paraId="65953C8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___________________/____________ </w:t>
            </w:r>
          </w:p>
        </w:tc>
        <w:tc>
          <w:tcPr>
            <w:tcW w:w="4501" w:type="dxa"/>
            <w:shd w:val="clear" w:color="auto" w:fill="auto"/>
          </w:tcPr>
          <w:p w14:paraId="293F6FE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>___________________/</w:t>
            </w:r>
            <w:r w:rsidR="00515C6D" w:rsidRPr="00FD2910">
              <w:rPr>
                <w:b/>
                <w:bCs/>
                <w:sz w:val="20"/>
                <w:szCs w:val="20"/>
                <w:lang w:eastAsia="en-US"/>
              </w:rPr>
              <w:t>____________</w:t>
            </w: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 / </w:t>
            </w:r>
          </w:p>
        </w:tc>
      </w:tr>
    </w:tbl>
    <w:p w14:paraId="7DD93532" w14:textId="77777777" w:rsidR="00FD2910" w:rsidRP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М.П.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   М.П.</w:t>
      </w:r>
    </w:p>
    <w:p w14:paraId="10DABE3F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32C143D7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70E32E86" w14:textId="353CF8B0" w:rsidR="00942632" w:rsidRDefault="00942632">
      <w:pPr>
        <w:spacing w:after="160" w:line="259" w:lineRule="auto"/>
        <w:ind w:firstLine="0"/>
        <w:jc w:val="left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br w:type="page"/>
      </w:r>
    </w:p>
    <w:p w14:paraId="567CAC9C" w14:textId="77777777" w:rsidR="0024023D" w:rsidRPr="00FD2910" w:rsidRDefault="0024023D" w:rsidP="0024023D">
      <w:pPr>
        <w:widowControl w:val="0"/>
        <w:tabs>
          <w:tab w:val="right" w:pos="10773"/>
        </w:tabs>
        <w:spacing w:line="235" w:lineRule="exact"/>
        <w:ind w:firstLine="0"/>
        <w:jc w:val="right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color w:val="000000"/>
          <w:sz w:val="20"/>
          <w:szCs w:val="20"/>
          <w:lang w:eastAsia="en-US"/>
        </w:rPr>
        <w:lastRenderedPageBreak/>
        <w:t xml:space="preserve">Приложение </w:t>
      </w:r>
      <w:r w:rsidRPr="00FD2910">
        <w:rPr>
          <w:b/>
          <w:bCs/>
          <w:color w:val="000000"/>
          <w:sz w:val="20"/>
          <w:szCs w:val="20"/>
          <w:lang w:eastAsia="en-US" w:bidi="en-US"/>
        </w:rPr>
        <w:t>№</w:t>
      </w:r>
      <w:r w:rsidRPr="00FD2910">
        <w:rPr>
          <w:b/>
          <w:bCs/>
          <w:color w:val="000000"/>
          <w:sz w:val="20"/>
          <w:szCs w:val="20"/>
          <w:lang w:eastAsia="en-US"/>
        </w:rPr>
        <w:t>2</w:t>
      </w:r>
    </w:p>
    <w:p w14:paraId="07F6C61A" w14:textId="77777777" w:rsidR="0024023D" w:rsidRPr="0024023D" w:rsidRDefault="0024023D" w:rsidP="0024023D">
      <w:pPr>
        <w:tabs>
          <w:tab w:val="left" w:leader="underscore" w:pos="6760"/>
          <w:tab w:val="left" w:leader="underscore" w:pos="6822"/>
          <w:tab w:val="left" w:leader="underscore" w:pos="8709"/>
        </w:tabs>
        <w:suppressAutoHyphens/>
        <w:ind w:firstLine="0"/>
        <w:jc w:val="right"/>
        <w:rPr>
          <w:sz w:val="20"/>
          <w:szCs w:val="20"/>
        </w:rPr>
      </w:pPr>
      <w:r w:rsidRPr="0024023D">
        <w:rPr>
          <w:color w:val="000000"/>
          <w:sz w:val="20"/>
          <w:szCs w:val="20"/>
        </w:rPr>
        <w:t>к Договору об оказании экспертных Услуг</w:t>
      </w:r>
    </w:p>
    <w:p w14:paraId="211A765D" w14:textId="77777777" w:rsidR="0024023D" w:rsidRDefault="0024023D" w:rsidP="0024023D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  <w:r w:rsidRPr="007B33FF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________ </w:t>
      </w:r>
      <w:r w:rsidRPr="007B33FF">
        <w:rPr>
          <w:color w:val="000000"/>
          <w:sz w:val="20"/>
          <w:szCs w:val="20"/>
        </w:rPr>
        <w:t>202_ г.</w:t>
      </w:r>
      <w:r w:rsidRPr="0024023D">
        <w:rPr>
          <w:color w:val="000000"/>
          <w:sz w:val="20"/>
          <w:szCs w:val="20"/>
          <w:lang w:eastAsia="en-US" w:bidi="en-US"/>
        </w:rPr>
        <w:t xml:space="preserve"> </w:t>
      </w:r>
      <w:r w:rsidRPr="007B33FF">
        <w:rPr>
          <w:color w:val="000000"/>
          <w:sz w:val="20"/>
          <w:szCs w:val="20"/>
          <w:lang w:eastAsia="en-US" w:bidi="en-US"/>
        </w:rPr>
        <w:t>№</w:t>
      </w:r>
      <w:r>
        <w:rPr>
          <w:color w:val="000000"/>
          <w:sz w:val="20"/>
          <w:szCs w:val="20"/>
          <w:lang w:eastAsia="en-US" w:bidi="en-US"/>
        </w:rPr>
        <w:t xml:space="preserve"> ________</w:t>
      </w:r>
    </w:p>
    <w:p w14:paraId="7C8F4E55" w14:textId="60342E7D" w:rsidR="004C53A8" w:rsidRPr="00D07D67" w:rsidRDefault="004C53A8" w:rsidP="00942632">
      <w:pPr>
        <w:jc w:val="right"/>
      </w:pPr>
      <w:r w:rsidRPr="00D07D67">
        <w:t>ФОРМА</w:t>
      </w:r>
    </w:p>
    <w:p w14:paraId="20BD0166" w14:textId="77777777" w:rsidR="0024023D" w:rsidRDefault="0024023D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DEB7CE6" w14:textId="77777777" w:rsidR="0024023D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СПЕЦИФИКАЦИЯ № ___</w:t>
      </w:r>
    </w:p>
    <w:p w14:paraId="1E234B0A" w14:textId="77777777" w:rsidR="005179A1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от __.__.202__ </w:t>
      </w:r>
    </w:p>
    <w:p w14:paraId="4B027D0C" w14:textId="77777777" w:rsidR="005179A1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к договору </w:t>
      </w:r>
      <w:r w:rsidRPr="005179A1">
        <w:rPr>
          <w:b/>
          <w:bCs/>
          <w:sz w:val="20"/>
          <w:szCs w:val="20"/>
          <w:lang w:eastAsia="en-US"/>
        </w:rPr>
        <w:t>об оказании экспертных Услуг</w:t>
      </w:r>
    </w:p>
    <w:p w14:paraId="39841AF6" w14:textId="77777777" w:rsidR="005179A1" w:rsidRPr="0024023D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5179A1">
        <w:rPr>
          <w:b/>
          <w:bCs/>
          <w:sz w:val="20"/>
          <w:szCs w:val="20"/>
          <w:lang w:eastAsia="en-US"/>
        </w:rPr>
        <w:t>от «__» ________ 202_ г. № ________</w:t>
      </w:r>
    </w:p>
    <w:p w14:paraId="1C0B34E6" w14:textId="77777777" w:rsidR="0024023D" w:rsidRPr="0024023D" w:rsidRDefault="0024023D" w:rsidP="0024023D">
      <w:pPr>
        <w:shd w:val="clear" w:color="auto" w:fill="FFFFFF"/>
        <w:suppressAutoHyphens/>
        <w:spacing w:line="240" w:lineRule="exact"/>
        <w:jc w:val="center"/>
        <w:textAlignment w:val="baseline"/>
        <w:rPr>
          <w:rFonts w:cstheme="minorBidi"/>
          <w:b/>
          <w:bCs/>
          <w:sz w:val="20"/>
          <w:szCs w:val="20"/>
        </w:rPr>
      </w:pPr>
    </w:p>
    <w:p w14:paraId="74F913BF" w14:textId="77777777" w:rsidR="0024023D" w:rsidRPr="0024023D" w:rsidRDefault="0024023D" w:rsidP="0024023D">
      <w:pPr>
        <w:shd w:val="clear" w:color="auto" w:fill="FFFFFF"/>
        <w:suppressAutoHyphens/>
        <w:spacing w:line="240" w:lineRule="exact"/>
        <w:jc w:val="center"/>
        <w:textAlignment w:val="baseline"/>
        <w:rPr>
          <w:rFonts w:cstheme="minorBidi"/>
          <w:b/>
          <w:bCs/>
          <w:sz w:val="20"/>
          <w:szCs w:val="20"/>
        </w:rPr>
      </w:pPr>
    </w:p>
    <w:tbl>
      <w:tblPr>
        <w:tblStyle w:val="12"/>
        <w:tblW w:w="9776" w:type="dxa"/>
        <w:jc w:val="center"/>
        <w:tblLook w:val="04A0" w:firstRow="1" w:lastRow="0" w:firstColumn="1" w:lastColumn="0" w:noHBand="0" w:noVBand="1"/>
      </w:tblPr>
      <w:tblGrid>
        <w:gridCol w:w="418"/>
        <w:gridCol w:w="3263"/>
        <w:gridCol w:w="850"/>
        <w:gridCol w:w="1134"/>
        <w:gridCol w:w="1884"/>
        <w:gridCol w:w="1040"/>
        <w:gridCol w:w="1187"/>
      </w:tblGrid>
      <w:tr w:rsidR="005179A1" w:rsidRPr="0024023D" w14:paraId="22CEDA4E" w14:textId="77777777" w:rsidTr="005179A1">
        <w:trPr>
          <w:jc w:val="center"/>
        </w:trPr>
        <w:tc>
          <w:tcPr>
            <w:tcW w:w="418" w:type="dxa"/>
            <w:vAlign w:val="center"/>
          </w:tcPr>
          <w:p w14:paraId="12778F6F" w14:textId="77777777" w:rsidR="005179A1" w:rsidRPr="0024023D" w:rsidRDefault="005179A1" w:rsidP="0024023D">
            <w:pPr>
              <w:ind w:firstLine="0"/>
              <w:jc w:val="center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№</w:t>
            </w:r>
          </w:p>
        </w:tc>
        <w:tc>
          <w:tcPr>
            <w:tcW w:w="3263" w:type="dxa"/>
            <w:vAlign w:val="center"/>
          </w:tcPr>
          <w:p w14:paraId="0FC65158" w14:textId="77777777" w:rsidR="005179A1" w:rsidRPr="0024023D" w:rsidRDefault="005179A1" w:rsidP="005179A1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Наименование (работ, услуг)</w:t>
            </w:r>
          </w:p>
        </w:tc>
        <w:tc>
          <w:tcPr>
            <w:tcW w:w="850" w:type="dxa"/>
            <w:vAlign w:val="center"/>
          </w:tcPr>
          <w:p w14:paraId="462B6367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0991365F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Ед. измерения</w:t>
            </w:r>
          </w:p>
        </w:tc>
        <w:tc>
          <w:tcPr>
            <w:tcW w:w="1884" w:type="dxa"/>
            <w:vAlign w:val="center"/>
          </w:tcPr>
          <w:p w14:paraId="22DF86B9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Сумма за ед. измерения, руб.</w:t>
            </w:r>
          </w:p>
        </w:tc>
        <w:tc>
          <w:tcPr>
            <w:tcW w:w="1040" w:type="dxa"/>
          </w:tcPr>
          <w:p w14:paraId="74402120" w14:textId="77777777" w:rsidR="005179A1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</w:p>
          <w:p w14:paraId="5B43B21F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   НДС </w:t>
            </w:r>
          </w:p>
        </w:tc>
        <w:tc>
          <w:tcPr>
            <w:tcW w:w="1187" w:type="dxa"/>
          </w:tcPr>
          <w:p w14:paraId="4F1545DF" w14:textId="77777777" w:rsidR="005179A1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 xml:space="preserve">Сумма </w:t>
            </w:r>
          </w:p>
          <w:p w14:paraId="7E266A74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(с учетом НДС)</w:t>
            </w:r>
          </w:p>
        </w:tc>
      </w:tr>
      <w:tr w:rsidR="005179A1" w:rsidRPr="0024023D" w14:paraId="77DA03C7" w14:textId="77777777" w:rsidTr="005179A1">
        <w:trPr>
          <w:jc w:val="center"/>
        </w:trPr>
        <w:tc>
          <w:tcPr>
            <w:tcW w:w="418" w:type="dxa"/>
          </w:tcPr>
          <w:p w14:paraId="7499A70B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263" w:type="dxa"/>
          </w:tcPr>
          <w:p w14:paraId="45AA407D" w14:textId="77777777" w:rsidR="005179A1" w:rsidRPr="0024023D" w:rsidRDefault="005179A1" w:rsidP="000D045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78E00A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B37B74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84" w:type="dxa"/>
          </w:tcPr>
          <w:p w14:paraId="337FCC61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040" w:type="dxa"/>
          </w:tcPr>
          <w:p w14:paraId="48D0830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02404D16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179A1" w:rsidRPr="0024023D" w14:paraId="0D0D8925" w14:textId="77777777" w:rsidTr="005179A1">
        <w:trPr>
          <w:jc w:val="center"/>
        </w:trPr>
        <w:tc>
          <w:tcPr>
            <w:tcW w:w="418" w:type="dxa"/>
          </w:tcPr>
          <w:p w14:paraId="01CFF1BE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263" w:type="dxa"/>
          </w:tcPr>
          <w:p w14:paraId="2179C796" w14:textId="77777777" w:rsidR="005179A1" w:rsidRPr="0024023D" w:rsidRDefault="005179A1" w:rsidP="000D045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57EA9CD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E908CD2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84" w:type="dxa"/>
          </w:tcPr>
          <w:p w14:paraId="6A773984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040" w:type="dxa"/>
          </w:tcPr>
          <w:p w14:paraId="7AE66600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73E40129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179A1" w:rsidRPr="0024023D" w14:paraId="082BBC12" w14:textId="77777777" w:rsidTr="005179A1">
        <w:trPr>
          <w:jc w:val="center"/>
        </w:trPr>
        <w:tc>
          <w:tcPr>
            <w:tcW w:w="418" w:type="dxa"/>
          </w:tcPr>
          <w:p w14:paraId="5B52FEA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263" w:type="dxa"/>
          </w:tcPr>
          <w:p w14:paraId="1A00E919" w14:textId="77777777" w:rsidR="005179A1" w:rsidRPr="0024023D" w:rsidRDefault="005179A1" w:rsidP="000D045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FB2B0A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1AEF8FF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84" w:type="dxa"/>
          </w:tcPr>
          <w:p w14:paraId="40932AB9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040" w:type="dxa"/>
          </w:tcPr>
          <w:p w14:paraId="68DADE1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2F87CF62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179A1" w:rsidRPr="0024023D" w14:paraId="36E5A0CB" w14:textId="77777777" w:rsidTr="005179A1">
        <w:trPr>
          <w:jc w:val="center"/>
        </w:trPr>
        <w:tc>
          <w:tcPr>
            <w:tcW w:w="8589" w:type="dxa"/>
            <w:gridSpan w:val="6"/>
          </w:tcPr>
          <w:p w14:paraId="10DAAD5F" w14:textId="77777777" w:rsidR="005179A1" w:rsidRPr="0024023D" w:rsidRDefault="005179A1" w:rsidP="005179A1">
            <w:pPr>
              <w:jc w:val="right"/>
              <w:rPr>
                <w:rFonts w:eastAsia="Calibri"/>
                <w:b/>
                <w:bCs/>
                <w:sz w:val="20"/>
                <w:szCs w:val="20"/>
              </w:rPr>
            </w:pPr>
            <w:r w:rsidRPr="0024023D">
              <w:rPr>
                <w:rFonts w:eastAsia="Calibri"/>
                <w:b/>
                <w:bCs/>
                <w:sz w:val="20"/>
                <w:szCs w:val="20"/>
              </w:rPr>
              <w:t xml:space="preserve">ИТОГО: </w:t>
            </w:r>
          </w:p>
        </w:tc>
        <w:tc>
          <w:tcPr>
            <w:tcW w:w="1187" w:type="dxa"/>
          </w:tcPr>
          <w:p w14:paraId="3039DD25" w14:textId="77777777" w:rsidR="005179A1" w:rsidRPr="0024023D" w:rsidRDefault="005179A1" w:rsidP="000D045B">
            <w:pPr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</w:tbl>
    <w:p w14:paraId="2256691C" w14:textId="77777777" w:rsidR="0024023D" w:rsidRPr="0024023D" w:rsidRDefault="0024023D" w:rsidP="0024023D">
      <w:pPr>
        <w:rPr>
          <w:sz w:val="20"/>
          <w:szCs w:val="20"/>
        </w:rPr>
      </w:pPr>
    </w:p>
    <w:p w14:paraId="680B1715" w14:textId="77777777" w:rsidR="0024023D" w:rsidRPr="0024023D" w:rsidRDefault="0024023D" w:rsidP="0024023D">
      <w:pPr>
        <w:rPr>
          <w:sz w:val="20"/>
          <w:szCs w:val="20"/>
        </w:rPr>
      </w:pPr>
      <w:r w:rsidRPr="0024023D">
        <w:rPr>
          <w:sz w:val="20"/>
          <w:szCs w:val="20"/>
        </w:rPr>
        <w:t xml:space="preserve">Итого: </w:t>
      </w:r>
      <w:r w:rsidR="005179A1">
        <w:rPr>
          <w:sz w:val="20"/>
          <w:szCs w:val="20"/>
        </w:rPr>
        <w:t>______</w:t>
      </w:r>
      <w:r w:rsidRPr="0024023D">
        <w:rPr>
          <w:sz w:val="20"/>
          <w:szCs w:val="20"/>
        </w:rPr>
        <w:t xml:space="preserve"> (</w:t>
      </w:r>
      <w:r w:rsidR="005179A1">
        <w:rPr>
          <w:sz w:val="20"/>
          <w:szCs w:val="20"/>
        </w:rPr>
        <w:t>________________________________</w:t>
      </w:r>
      <w:r w:rsidRPr="0024023D">
        <w:rPr>
          <w:sz w:val="20"/>
          <w:szCs w:val="20"/>
        </w:rPr>
        <w:t>) рублей 00 копеек,</w:t>
      </w:r>
      <w:r w:rsidR="005179A1">
        <w:rPr>
          <w:sz w:val="20"/>
          <w:szCs w:val="20"/>
        </w:rPr>
        <w:t xml:space="preserve"> включая НДС - ___ %, что составляет ______</w:t>
      </w:r>
      <w:r w:rsidR="005179A1" w:rsidRPr="0024023D">
        <w:rPr>
          <w:sz w:val="20"/>
          <w:szCs w:val="20"/>
        </w:rPr>
        <w:t xml:space="preserve"> (</w:t>
      </w:r>
      <w:r w:rsidR="005179A1">
        <w:rPr>
          <w:sz w:val="20"/>
          <w:szCs w:val="20"/>
        </w:rPr>
        <w:t>________________________________</w:t>
      </w:r>
      <w:r w:rsidR="005179A1" w:rsidRPr="0024023D">
        <w:rPr>
          <w:sz w:val="20"/>
          <w:szCs w:val="20"/>
        </w:rPr>
        <w:t>)</w:t>
      </w:r>
      <w:r w:rsidRPr="0024023D">
        <w:rPr>
          <w:sz w:val="20"/>
          <w:szCs w:val="20"/>
        </w:rPr>
        <w:t>.</w:t>
      </w:r>
    </w:p>
    <w:p w14:paraId="0C817E83" w14:textId="77777777" w:rsidR="0024023D" w:rsidRPr="0024023D" w:rsidRDefault="0024023D" w:rsidP="0024023D">
      <w:pPr>
        <w:rPr>
          <w:sz w:val="20"/>
          <w:szCs w:val="20"/>
        </w:rPr>
      </w:pPr>
    </w:p>
    <w:tbl>
      <w:tblPr>
        <w:tblpPr w:leftFromText="180" w:rightFromText="180" w:vertAnchor="text" w:horzAnchor="margin" w:tblpX="284" w:tblpY="66"/>
        <w:tblOverlap w:val="never"/>
        <w:tblW w:w="9538" w:type="dxa"/>
        <w:tblBorders>
          <w:bottom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2036"/>
        <w:gridCol w:w="1418"/>
        <w:gridCol w:w="1276"/>
        <w:gridCol w:w="1559"/>
        <w:gridCol w:w="1843"/>
        <w:gridCol w:w="40"/>
      </w:tblGrid>
      <w:tr w:rsidR="005179A1" w:rsidRPr="00FD2910" w14:paraId="31042281" w14:textId="77777777" w:rsidTr="00686FD3">
        <w:trPr>
          <w:gridAfter w:val="1"/>
          <w:wAfter w:w="40" w:type="dxa"/>
          <w:trHeight w:hRule="exact" w:val="339"/>
        </w:trPr>
        <w:tc>
          <w:tcPr>
            <w:tcW w:w="9498" w:type="dxa"/>
            <w:gridSpan w:val="6"/>
            <w:shd w:val="clear" w:color="auto" w:fill="FFFFFF"/>
            <w:tcMar>
              <w:top w:w="57" w:type="dxa"/>
            </w:tcMar>
          </w:tcPr>
          <w:p w14:paraId="5EDF210F" w14:textId="77777777" w:rsidR="005179A1" w:rsidRPr="00FD2910" w:rsidRDefault="005179A1" w:rsidP="000D045B">
            <w:pPr>
              <w:tabs>
                <w:tab w:val="right" w:pos="5521"/>
              </w:tabs>
              <w:suppressAutoHyphens/>
              <w:ind w:firstLine="0"/>
              <w:rPr>
                <w:i/>
                <w:iCs/>
                <w:sz w:val="20"/>
                <w:szCs w:val="20"/>
                <w:vertAlign w:val="superscript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ab/>
              <w:t>Подписи Сторон:</w:t>
            </w:r>
          </w:p>
        </w:tc>
      </w:tr>
      <w:tr w:rsidR="005179A1" w:rsidRPr="00FD2910" w14:paraId="48AEC5B9" w14:textId="77777777" w:rsidTr="00686FD3">
        <w:trPr>
          <w:trHeight w:hRule="exact" w:val="797"/>
        </w:trPr>
        <w:tc>
          <w:tcPr>
            <w:tcW w:w="1366" w:type="dxa"/>
            <w:shd w:val="clear" w:color="auto" w:fill="FFFFFF"/>
          </w:tcPr>
          <w:p w14:paraId="06AC717A" w14:textId="77777777" w:rsidR="005179A1" w:rsidRPr="0024023D" w:rsidRDefault="005179A1" w:rsidP="000D045B">
            <w:pPr>
              <w:suppressAutoHyphens/>
              <w:spacing w:line="200" w:lineRule="exact"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Заказчика</w:t>
            </w:r>
          </w:p>
        </w:tc>
        <w:tc>
          <w:tcPr>
            <w:tcW w:w="2036" w:type="dxa"/>
            <w:tcBorders>
              <w:bottom w:val="single" w:sz="4" w:space="0" w:color="auto"/>
            </w:tcBorders>
            <w:shd w:val="clear" w:color="auto" w:fill="FFFFFF"/>
          </w:tcPr>
          <w:p w14:paraId="208A1B28" w14:textId="77777777" w:rsidR="005179A1" w:rsidRPr="0024023D" w:rsidRDefault="005179A1" w:rsidP="000D045B">
            <w:pPr>
              <w:suppressAutoHyphens/>
              <w:jc w:val="left"/>
              <w:rPr>
                <w:sz w:val="20"/>
                <w:szCs w:val="20"/>
              </w:rPr>
            </w:pPr>
          </w:p>
        </w:tc>
        <w:tc>
          <w:tcPr>
            <w:tcW w:w="2694" w:type="dxa"/>
            <w:gridSpan w:val="2"/>
            <w:shd w:val="clear" w:color="auto" w:fill="FFFFFF"/>
          </w:tcPr>
          <w:p w14:paraId="6D408C18" w14:textId="77777777" w:rsidR="005179A1" w:rsidRPr="00FD2910" w:rsidRDefault="005179A1" w:rsidP="000D045B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  <w:right w:val="nil"/>
            </w:tcBorders>
            <w:shd w:val="clear" w:color="auto" w:fill="FFFFFF"/>
          </w:tcPr>
          <w:p w14:paraId="604B6842" w14:textId="77777777" w:rsidR="005179A1" w:rsidRPr="0024023D" w:rsidRDefault="005179A1" w:rsidP="000D045B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Исполнителя</w:t>
            </w: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7EB8969" w14:textId="77777777" w:rsidR="005179A1" w:rsidRPr="0024023D" w:rsidRDefault="005179A1" w:rsidP="000D045B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 xml:space="preserve"> </w:t>
            </w:r>
          </w:p>
        </w:tc>
        <w:tc>
          <w:tcPr>
            <w:tcW w:w="40" w:type="dxa"/>
            <w:tcBorders>
              <w:left w:val="nil"/>
              <w:bottom w:val="nil"/>
            </w:tcBorders>
            <w:shd w:val="clear" w:color="auto" w:fill="FFFFFF"/>
          </w:tcPr>
          <w:p w14:paraId="32036E64" w14:textId="77777777" w:rsidR="005179A1" w:rsidRPr="0024023D" w:rsidRDefault="005179A1" w:rsidP="000D045B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5179A1" w:rsidRPr="00FD2910" w14:paraId="3408D0F1" w14:textId="77777777" w:rsidTr="00686FD3">
        <w:trPr>
          <w:gridAfter w:val="1"/>
          <w:wAfter w:w="40" w:type="dxa"/>
          <w:trHeight w:hRule="exact" w:val="718"/>
        </w:trPr>
        <w:tc>
          <w:tcPr>
            <w:tcW w:w="4820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73E42A6A" w14:textId="77777777" w:rsidR="005179A1" w:rsidRPr="00FD2910" w:rsidRDefault="005179A1" w:rsidP="000D045B">
            <w:pPr>
              <w:suppressAutoHyphens/>
              <w:spacing w:line="200" w:lineRule="exact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FFF"/>
          </w:tcPr>
          <w:p w14:paraId="133C070B" w14:textId="77777777" w:rsidR="005179A1" w:rsidRPr="00ED7DE8" w:rsidRDefault="005179A1" w:rsidP="000D045B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0E6DF15" w14:textId="77777777" w:rsidR="005179A1" w:rsidRPr="00FD2910" w:rsidRDefault="005179A1" w:rsidP="000D045B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</w:tr>
      <w:tr w:rsidR="005179A1" w:rsidRPr="00FD2910" w14:paraId="0ADE2E08" w14:textId="77777777" w:rsidTr="00686FD3">
        <w:trPr>
          <w:gridAfter w:val="1"/>
          <w:wAfter w:w="40" w:type="dxa"/>
          <w:trHeight w:hRule="exact" w:val="280"/>
        </w:trPr>
        <w:tc>
          <w:tcPr>
            <w:tcW w:w="6096" w:type="dxa"/>
            <w:gridSpan w:val="4"/>
            <w:tcBorders>
              <w:bottom w:val="nil"/>
            </w:tcBorders>
            <w:shd w:val="clear" w:color="auto" w:fill="FFFFFF"/>
          </w:tcPr>
          <w:p w14:paraId="51447CC0" w14:textId="77777777" w:rsidR="005179A1" w:rsidRPr="00FD2910" w:rsidRDefault="005179A1" w:rsidP="000D045B">
            <w:pPr>
              <w:suppressAutoHyphens/>
              <w:spacing w:line="200" w:lineRule="exact"/>
              <w:ind w:right="1263"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shd w:val="clear" w:color="auto" w:fill="FFFFFF"/>
          </w:tcPr>
          <w:p w14:paraId="4B72B6DE" w14:textId="77777777" w:rsidR="005179A1" w:rsidRPr="00ED7DE8" w:rsidRDefault="005179A1" w:rsidP="000D045B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ED7DE8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</w:tr>
    </w:tbl>
    <w:p w14:paraId="0898920C" w14:textId="77777777" w:rsidR="0024023D" w:rsidRPr="0024023D" w:rsidRDefault="0024023D" w:rsidP="0024023D">
      <w:pPr>
        <w:shd w:val="clear" w:color="auto" w:fill="FFFFFF"/>
        <w:suppressAutoHyphens/>
        <w:spacing w:line="240" w:lineRule="exact"/>
        <w:textAlignment w:val="baseline"/>
        <w:rPr>
          <w:rFonts w:cstheme="minorBidi"/>
          <w:b/>
          <w:bCs/>
          <w:sz w:val="20"/>
          <w:szCs w:val="20"/>
        </w:rPr>
      </w:pPr>
    </w:p>
    <w:p w14:paraId="60277F1E" w14:textId="77777777" w:rsidR="0024023D" w:rsidRPr="0024023D" w:rsidRDefault="0024023D" w:rsidP="0024023D">
      <w:pPr>
        <w:pStyle w:val="afa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66449AE8" w14:textId="77777777" w:rsidR="0024023D" w:rsidRPr="0024023D" w:rsidRDefault="0024023D" w:rsidP="0024023D">
      <w:pPr>
        <w:pStyle w:val="afa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70F79D88" w14:textId="77777777" w:rsidR="005179A1" w:rsidRDefault="005179A1" w:rsidP="005179A1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ФОРМА СОГЛАСОВАНА </w:t>
      </w:r>
    </w:p>
    <w:p w14:paraId="66634FC8" w14:textId="77777777" w:rsidR="005179A1" w:rsidRDefault="005179A1" w:rsidP="005179A1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70"/>
        <w:gridCol w:w="4501"/>
      </w:tblGrid>
      <w:tr w:rsidR="005179A1" w:rsidRPr="00FD2910" w14:paraId="035A5E2A" w14:textId="77777777" w:rsidTr="000D045B">
        <w:tc>
          <w:tcPr>
            <w:tcW w:w="5070" w:type="dxa"/>
            <w:shd w:val="clear" w:color="auto" w:fill="auto"/>
          </w:tcPr>
          <w:p w14:paraId="0AF8A2B9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ЗАКАЗЧИК: </w:t>
            </w:r>
          </w:p>
        </w:tc>
        <w:tc>
          <w:tcPr>
            <w:tcW w:w="4501" w:type="dxa"/>
            <w:shd w:val="clear" w:color="auto" w:fill="auto"/>
          </w:tcPr>
          <w:p w14:paraId="7F87385E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ИСПОЛНИТЕЛЬ: </w:t>
            </w:r>
          </w:p>
          <w:p w14:paraId="018A71F4" w14:textId="77777777" w:rsidR="005179A1" w:rsidRPr="00FD2910" w:rsidRDefault="006A2E4D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Директор </w:t>
            </w:r>
            <w:r w:rsidRPr="006A2E4D">
              <w:rPr>
                <w:b/>
                <w:bCs/>
                <w:sz w:val="20"/>
                <w:szCs w:val="20"/>
                <w:lang w:eastAsia="en-US"/>
              </w:rPr>
              <w:t xml:space="preserve">__________ </w:t>
            </w:r>
            <w:r>
              <w:rPr>
                <w:b/>
                <w:bCs/>
                <w:sz w:val="20"/>
                <w:szCs w:val="20"/>
                <w:lang w:eastAsia="en-US"/>
              </w:rPr>
              <w:t xml:space="preserve"> филиала</w:t>
            </w:r>
            <w:r w:rsidR="00515C6D"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5179A1" w:rsidRPr="00FD2910">
              <w:rPr>
                <w:b/>
                <w:bCs/>
                <w:sz w:val="20"/>
                <w:szCs w:val="20"/>
                <w:lang w:eastAsia="en-US"/>
              </w:rPr>
              <w:t>ФГБУ «РосАгрохимслужба»</w:t>
            </w:r>
          </w:p>
          <w:p w14:paraId="37423E3C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179A1" w:rsidRPr="00FD2910" w14:paraId="509CE279" w14:textId="77777777" w:rsidTr="000D045B">
        <w:tc>
          <w:tcPr>
            <w:tcW w:w="5070" w:type="dxa"/>
            <w:shd w:val="clear" w:color="auto" w:fill="auto"/>
          </w:tcPr>
          <w:p w14:paraId="3CDB3272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501" w:type="dxa"/>
            <w:shd w:val="clear" w:color="auto" w:fill="auto"/>
          </w:tcPr>
          <w:p w14:paraId="402B1A4D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179A1" w:rsidRPr="00FD2910" w14:paraId="1818DAEF" w14:textId="77777777" w:rsidTr="000D045B">
        <w:tc>
          <w:tcPr>
            <w:tcW w:w="5070" w:type="dxa"/>
            <w:shd w:val="clear" w:color="auto" w:fill="auto"/>
          </w:tcPr>
          <w:p w14:paraId="2DA92861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___________________/____________ </w:t>
            </w:r>
          </w:p>
        </w:tc>
        <w:tc>
          <w:tcPr>
            <w:tcW w:w="4501" w:type="dxa"/>
            <w:shd w:val="clear" w:color="auto" w:fill="auto"/>
          </w:tcPr>
          <w:p w14:paraId="4D7EE4B5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>___________________/</w:t>
            </w:r>
            <w:r w:rsidR="00515C6D" w:rsidRPr="00FD2910">
              <w:rPr>
                <w:b/>
                <w:bCs/>
                <w:sz w:val="20"/>
                <w:szCs w:val="20"/>
                <w:lang w:eastAsia="en-US"/>
              </w:rPr>
              <w:t>____________</w:t>
            </w: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/ </w:t>
            </w:r>
          </w:p>
        </w:tc>
      </w:tr>
    </w:tbl>
    <w:p w14:paraId="0C93BAE0" w14:textId="77777777" w:rsidR="005179A1" w:rsidRPr="00FD2910" w:rsidRDefault="005179A1" w:rsidP="005179A1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М.П.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   М.П.</w:t>
      </w:r>
    </w:p>
    <w:p w14:paraId="1A74D1C2" w14:textId="77777777" w:rsidR="00FD2910" w:rsidRPr="0024023D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E9FC3AA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7AD98FBD" w14:textId="29A26FF9" w:rsidR="00942632" w:rsidRDefault="00942632">
      <w:pPr>
        <w:spacing w:after="160" w:line="259" w:lineRule="auto"/>
        <w:ind w:firstLine="0"/>
        <w:jc w:val="left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br w:type="page"/>
      </w:r>
    </w:p>
    <w:p w14:paraId="57AE7368" w14:textId="77777777" w:rsidR="005179A1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76C2EB7" w14:textId="77777777" w:rsidR="00FD2910" w:rsidRPr="00FD2910" w:rsidRDefault="00FD2910" w:rsidP="0024023D">
      <w:pPr>
        <w:widowControl w:val="0"/>
        <w:tabs>
          <w:tab w:val="right" w:pos="10773"/>
        </w:tabs>
        <w:spacing w:line="235" w:lineRule="exact"/>
        <w:ind w:firstLine="0"/>
        <w:jc w:val="right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color w:val="000000"/>
          <w:sz w:val="20"/>
          <w:szCs w:val="20"/>
          <w:lang w:eastAsia="en-US"/>
        </w:rPr>
        <w:t xml:space="preserve">Приложение </w:t>
      </w:r>
      <w:r w:rsidRPr="00FD2910">
        <w:rPr>
          <w:b/>
          <w:bCs/>
          <w:color w:val="000000"/>
          <w:sz w:val="20"/>
          <w:szCs w:val="20"/>
          <w:lang w:eastAsia="en-US" w:bidi="en-US"/>
        </w:rPr>
        <w:t>№</w:t>
      </w:r>
      <w:r w:rsidR="005179A1">
        <w:rPr>
          <w:b/>
          <w:bCs/>
          <w:color w:val="000000"/>
          <w:sz w:val="20"/>
          <w:szCs w:val="20"/>
          <w:lang w:eastAsia="en-US"/>
        </w:rPr>
        <w:t>3</w:t>
      </w:r>
    </w:p>
    <w:p w14:paraId="5C48C911" w14:textId="77777777" w:rsidR="00FD2910" w:rsidRPr="0024023D" w:rsidRDefault="00FD2910" w:rsidP="0024023D">
      <w:pPr>
        <w:tabs>
          <w:tab w:val="left" w:leader="underscore" w:pos="6760"/>
          <w:tab w:val="left" w:leader="underscore" w:pos="6822"/>
          <w:tab w:val="left" w:leader="underscore" w:pos="8709"/>
        </w:tabs>
        <w:suppressAutoHyphens/>
        <w:ind w:firstLine="0"/>
        <w:jc w:val="right"/>
        <w:rPr>
          <w:sz w:val="20"/>
          <w:szCs w:val="20"/>
        </w:rPr>
      </w:pPr>
      <w:r w:rsidRPr="0024023D">
        <w:rPr>
          <w:color w:val="000000"/>
          <w:sz w:val="20"/>
          <w:szCs w:val="20"/>
        </w:rPr>
        <w:t>к Договору об оказании экспертных Услуг</w:t>
      </w:r>
    </w:p>
    <w:p w14:paraId="6F567FEB" w14:textId="77777777" w:rsidR="00FD2910" w:rsidRDefault="00FD2910" w:rsidP="00FD2910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  <w:r w:rsidRPr="007B33FF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________ </w:t>
      </w:r>
      <w:r w:rsidRPr="007B33FF">
        <w:rPr>
          <w:color w:val="000000"/>
          <w:sz w:val="20"/>
          <w:szCs w:val="20"/>
        </w:rPr>
        <w:t>202_ г.</w:t>
      </w:r>
      <w:r w:rsidR="0024023D" w:rsidRPr="0024023D">
        <w:rPr>
          <w:color w:val="000000"/>
          <w:sz w:val="20"/>
          <w:szCs w:val="20"/>
          <w:lang w:eastAsia="en-US" w:bidi="en-US"/>
        </w:rPr>
        <w:t xml:space="preserve"> </w:t>
      </w:r>
      <w:r w:rsidR="0024023D" w:rsidRPr="007B33FF">
        <w:rPr>
          <w:color w:val="000000"/>
          <w:sz w:val="20"/>
          <w:szCs w:val="20"/>
          <w:lang w:eastAsia="en-US" w:bidi="en-US"/>
        </w:rPr>
        <w:t>№</w:t>
      </w:r>
      <w:r w:rsidR="0024023D">
        <w:rPr>
          <w:color w:val="000000"/>
          <w:sz w:val="20"/>
          <w:szCs w:val="20"/>
          <w:lang w:eastAsia="en-US" w:bidi="en-US"/>
        </w:rPr>
        <w:t xml:space="preserve"> ________</w:t>
      </w:r>
    </w:p>
    <w:p w14:paraId="6476460B" w14:textId="77777777" w:rsidR="004C53A8" w:rsidRDefault="004C53A8" w:rsidP="004C53A8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</w:p>
    <w:p w14:paraId="2869EE96" w14:textId="77777777" w:rsidR="004C53A8" w:rsidRPr="00D07D67" w:rsidRDefault="004C53A8" w:rsidP="004C53A8">
      <w:r>
        <w:t xml:space="preserve">                                                                                                                                      </w:t>
      </w:r>
      <w:r w:rsidRPr="00D07D67">
        <w:t>ФОРМА</w:t>
      </w:r>
    </w:p>
    <w:p w14:paraId="02F2BB20" w14:textId="77777777" w:rsidR="00FD2910" w:rsidRPr="0024023D" w:rsidRDefault="00FD2910" w:rsidP="00FD2910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ind w:left="5180" w:right="407"/>
        <w:jc w:val="right"/>
        <w:rPr>
          <w:color w:val="000000"/>
          <w:sz w:val="20"/>
          <w:szCs w:val="20"/>
        </w:rPr>
      </w:pPr>
    </w:p>
    <w:p w14:paraId="35016ACE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>АКТ</w:t>
      </w:r>
    </w:p>
    <w:p w14:paraId="126B32D0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color w:val="000000"/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>сдачи-приемки оказанных услуг</w:t>
      </w:r>
    </w:p>
    <w:p w14:paraId="3589151A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color w:val="000000"/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 xml:space="preserve">по Договору </w:t>
      </w:r>
      <w:r w:rsidR="0024023D">
        <w:rPr>
          <w:b/>
          <w:bCs/>
          <w:color w:val="000000"/>
          <w:sz w:val="20"/>
          <w:szCs w:val="20"/>
          <w:lang w:eastAsia="en-US"/>
        </w:rPr>
        <w:t>на</w:t>
      </w:r>
      <w:r w:rsidRPr="0024023D">
        <w:rPr>
          <w:b/>
          <w:bCs/>
          <w:color w:val="000000"/>
          <w:sz w:val="20"/>
          <w:szCs w:val="20"/>
          <w:lang w:eastAsia="en-US"/>
        </w:rPr>
        <w:t xml:space="preserve"> оказании экспертных услуг</w:t>
      </w:r>
      <w:r w:rsidR="0024023D">
        <w:rPr>
          <w:b/>
          <w:bCs/>
          <w:color w:val="000000"/>
          <w:sz w:val="20"/>
          <w:szCs w:val="20"/>
          <w:lang w:eastAsia="en-US"/>
        </w:rPr>
        <w:t xml:space="preserve"> от __.__.202_ № __</w:t>
      </w:r>
    </w:p>
    <w:tbl>
      <w:tblPr>
        <w:tblStyle w:val="12"/>
        <w:tblpPr w:leftFromText="180" w:rightFromText="180" w:vertAnchor="text" w:horzAnchor="margin" w:tblpXSpec="center" w:tblpY="98"/>
        <w:tblW w:w="10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1793"/>
        <w:gridCol w:w="4223"/>
        <w:gridCol w:w="547"/>
        <w:gridCol w:w="547"/>
        <w:gridCol w:w="318"/>
        <w:gridCol w:w="930"/>
        <w:gridCol w:w="406"/>
        <w:gridCol w:w="334"/>
        <w:gridCol w:w="621"/>
      </w:tblGrid>
      <w:tr w:rsidR="004C53A8" w:rsidRPr="00FD2910" w14:paraId="03B0A3E1" w14:textId="77777777" w:rsidTr="004C53A8">
        <w:tc>
          <w:tcPr>
            <w:tcW w:w="422" w:type="dxa"/>
          </w:tcPr>
          <w:p w14:paraId="66FB617B" w14:textId="77777777" w:rsidR="004C53A8" w:rsidRPr="0024023D" w:rsidRDefault="004C53A8" w:rsidP="00FD2910">
            <w:pPr>
              <w:suppressAutoHyphens/>
              <w:ind w:right="-110" w:firstLine="0"/>
              <w:jc w:val="righ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г.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54D7A01F" w14:textId="77777777" w:rsidR="004C53A8" w:rsidRPr="0024023D" w:rsidRDefault="004C53A8" w:rsidP="00FD2910">
            <w:pPr>
              <w:suppressAutoHyphens/>
              <w:ind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4223" w:type="dxa"/>
            <w:noWrap/>
            <w:tcMar>
              <w:left w:w="0" w:type="dxa"/>
              <w:right w:w="0" w:type="dxa"/>
            </w:tcMar>
            <w:vAlign w:val="center"/>
          </w:tcPr>
          <w:p w14:paraId="6F26A970" w14:textId="77777777" w:rsidR="004C53A8" w:rsidRPr="0024023D" w:rsidRDefault="004C53A8" w:rsidP="00FD2910">
            <w:pPr>
              <w:suppressAutoHyphens/>
              <w:ind w:firstLine="0"/>
              <w:jc w:val="righ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«</w:t>
            </w:r>
          </w:p>
        </w:tc>
        <w:tc>
          <w:tcPr>
            <w:tcW w:w="547" w:type="dxa"/>
          </w:tcPr>
          <w:p w14:paraId="393F2845" w14:textId="77777777" w:rsidR="004C53A8" w:rsidRPr="0024023D" w:rsidRDefault="004C53A8" w:rsidP="00FD2910">
            <w:pPr>
              <w:suppressAutoHyphens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47" w:type="dxa"/>
            <w:tcBorders>
              <w:bottom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6F8BF33" w14:textId="77777777" w:rsidR="004C53A8" w:rsidRPr="0024023D" w:rsidRDefault="004C53A8" w:rsidP="00FD2910">
            <w:pPr>
              <w:suppressAutoHyphens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18" w:type="dxa"/>
            <w:noWrap/>
            <w:tcMar>
              <w:left w:w="0" w:type="dxa"/>
              <w:right w:w="0" w:type="dxa"/>
            </w:tcMar>
            <w:vAlign w:val="center"/>
          </w:tcPr>
          <w:p w14:paraId="4FCBE317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»</w:t>
            </w:r>
          </w:p>
        </w:tc>
        <w:tc>
          <w:tcPr>
            <w:tcW w:w="930" w:type="dxa"/>
            <w:tcBorders>
              <w:left w:val="nil"/>
              <w:bottom w:val="single" w:sz="4" w:space="0" w:color="auto"/>
            </w:tcBorders>
            <w:vAlign w:val="center"/>
          </w:tcPr>
          <w:p w14:paraId="5BD3C1D8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</w:p>
        </w:tc>
        <w:tc>
          <w:tcPr>
            <w:tcW w:w="406" w:type="dxa"/>
            <w:noWrap/>
            <w:tcMar>
              <w:left w:w="0" w:type="dxa"/>
              <w:right w:w="0" w:type="dxa"/>
            </w:tcMar>
            <w:vAlign w:val="center"/>
          </w:tcPr>
          <w:p w14:paraId="65C06929" w14:textId="77777777" w:rsidR="004C53A8" w:rsidRPr="0024023D" w:rsidRDefault="004C53A8" w:rsidP="00FD2910">
            <w:pPr>
              <w:suppressAutoHyphens/>
              <w:ind w:firstLine="0"/>
              <w:jc w:val="center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20</w:t>
            </w:r>
          </w:p>
        </w:tc>
        <w:tc>
          <w:tcPr>
            <w:tcW w:w="334" w:type="dxa"/>
            <w:tcBorders>
              <w:bottom w:val="single" w:sz="4" w:space="0" w:color="auto"/>
            </w:tcBorders>
            <w:vAlign w:val="center"/>
          </w:tcPr>
          <w:p w14:paraId="218F471A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</w:p>
        </w:tc>
        <w:tc>
          <w:tcPr>
            <w:tcW w:w="621" w:type="dxa"/>
            <w:noWrap/>
            <w:tcMar>
              <w:left w:w="0" w:type="dxa"/>
              <w:right w:w="0" w:type="dxa"/>
            </w:tcMar>
            <w:vAlign w:val="center"/>
          </w:tcPr>
          <w:p w14:paraId="10A777EE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г.</w:t>
            </w:r>
          </w:p>
        </w:tc>
      </w:tr>
    </w:tbl>
    <w:p w14:paraId="2A8BADFB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color w:val="000000"/>
          <w:sz w:val="20"/>
          <w:szCs w:val="20"/>
          <w:lang w:eastAsia="en-US"/>
        </w:rPr>
      </w:pPr>
    </w:p>
    <w:p w14:paraId="4B9E3559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sz w:val="20"/>
          <w:szCs w:val="20"/>
          <w:lang w:eastAsia="en-US"/>
        </w:rPr>
      </w:pPr>
    </w:p>
    <w:p w14:paraId="0F7175E5" w14:textId="77777777" w:rsidR="00FD2910" w:rsidRDefault="00FD2910" w:rsidP="00FD2910">
      <w:pPr>
        <w:widowControl w:val="0"/>
        <w:tabs>
          <w:tab w:val="left" w:leader="underscore" w:pos="3509"/>
        </w:tabs>
        <w:spacing w:line="283" w:lineRule="exact"/>
        <w:ind w:left="600" w:right="265" w:firstLine="0"/>
        <w:rPr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 xml:space="preserve">________________________________________, </w:t>
      </w:r>
      <w:r w:rsidRPr="0024023D">
        <w:rPr>
          <w:color w:val="000000"/>
          <w:sz w:val="20"/>
          <w:szCs w:val="20"/>
          <w:lang w:eastAsia="en-US"/>
        </w:rPr>
        <w:t>именуемое в дальнейшем «Исполнитель», в лице____________________________ действующего на основании ____________________________, с одной стороны и __________________________________, именуемое в дальнейшем «Заказчик», в лице ______________________________________________, действующего на основании______</w:t>
      </w:r>
      <w:r w:rsidRPr="0024023D">
        <w:rPr>
          <w:rFonts w:ascii="Malgun Gothic" w:eastAsia="Malgun Gothic" w:hAnsi="Malgun Gothic" w:cs="Malgun Gothic"/>
          <w:b/>
          <w:bCs/>
          <w:color w:val="000000"/>
          <w:sz w:val="20"/>
          <w:szCs w:val="20"/>
          <w:shd w:val="clear" w:color="auto" w:fill="FFFFFF"/>
          <w:lang w:val="zh-TW" w:eastAsia="zh-TW" w:bidi="zh-TW"/>
        </w:rPr>
        <w:t>，</w:t>
      </w:r>
      <w:r w:rsidRPr="0024023D">
        <w:rPr>
          <w:color w:val="000000"/>
          <w:sz w:val="20"/>
          <w:szCs w:val="20"/>
          <w:lang w:eastAsia="en-US"/>
        </w:rPr>
        <w:t>с другой стороны, составили настоящий Акт о том, что Исполнитель оказал Услуги в соответствии</w:t>
      </w:r>
    </w:p>
    <w:p w14:paraId="0EC48E83" w14:textId="77777777" w:rsidR="00FD2910" w:rsidRPr="0024023D" w:rsidRDefault="00FD2910" w:rsidP="0024023D">
      <w:pPr>
        <w:widowControl w:val="0"/>
        <w:tabs>
          <w:tab w:val="left" w:leader="underscore" w:pos="3509"/>
        </w:tabs>
        <w:spacing w:line="283" w:lineRule="exact"/>
        <w:ind w:left="600" w:right="265" w:firstLine="0"/>
        <w:rPr>
          <w:sz w:val="20"/>
          <w:szCs w:val="20"/>
          <w:lang w:eastAsia="en-US"/>
        </w:rPr>
      </w:pPr>
      <w:r w:rsidRPr="0024023D">
        <w:rPr>
          <w:color w:val="000000"/>
          <w:sz w:val="20"/>
          <w:szCs w:val="20"/>
          <w:lang w:eastAsia="en-US"/>
        </w:rPr>
        <w:t xml:space="preserve">с заявкой </w:t>
      </w:r>
      <w:r>
        <w:rPr>
          <w:color w:val="000000"/>
          <w:sz w:val="20"/>
          <w:szCs w:val="20"/>
          <w:lang w:eastAsia="en-US" w:bidi="en-US"/>
        </w:rPr>
        <w:t>№</w:t>
      </w:r>
      <w:r w:rsidRPr="0024023D">
        <w:rPr>
          <w:color w:val="000000"/>
          <w:sz w:val="20"/>
          <w:szCs w:val="20"/>
          <w:lang w:eastAsia="en-US" w:bidi="en-US"/>
        </w:rPr>
        <w:t xml:space="preserve"> </w:t>
      </w:r>
      <w:r w:rsidRPr="0024023D">
        <w:rPr>
          <w:rFonts w:ascii="Malgun Gothic" w:eastAsia="Malgun Gothic" w:hAnsi="Malgun Gothic" w:cs="Malgun Gothic"/>
          <w:b/>
          <w:bCs/>
          <w:color w:val="000000"/>
          <w:sz w:val="20"/>
          <w:szCs w:val="20"/>
          <w:shd w:val="clear" w:color="auto" w:fill="FFFFFF"/>
          <w:lang w:val="ko-KR" w:eastAsia="ko-KR" w:bidi="ko-KR"/>
        </w:rPr>
        <w:t>_</w:t>
      </w:r>
      <w:r w:rsidRPr="0024023D">
        <w:rPr>
          <w:rFonts w:asciiTheme="minorHAnsi" w:eastAsia="Malgun Gothic" w:hAnsiTheme="minorHAnsi" w:cs="Malgun Gothic"/>
          <w:b/>
          <w:bCs/>
          <w:color w:val="000000"/>
          <w:sz w:val="20"/>
          <w:szCs w:val="20"/>
          <w:shd w:val="clear" w:color="auto" w:fill="FFFFFF"/>
          <w:lang w:eastAsia="ko-KR" w:bidi="ko-KR"/>
        </w:rPr>
        <w:t>_____________</w:t>
      </w:r>
      <w:r w:rsidRPr="0024023D">
        <w:rPr>
          <w:color w:val="000000"/>
          <w:sz w:val="20"/>
          <w:szCs w:val="20"/>
          <w:lang w:eastAsia="en-US"/>
        </w:rPr>
        <w:t>от «___»__________</w:t>
      </w:r>
      <w:r w:rsidRPr="0024023D">
        <w:rPr>
          <w:rFonts w:ascii="Malgun Gothic" w:eastAsia="Malgun Gothic" w:hAnsi="Malgun Gothic" w:cs="Malgun Gothic"/>
          <w:b/>
          <w:bCs/>
          <w:color w:val="000000"/>
          <w:sz w:val="20"/>
          <w:szCs w:val="20"/>
          <w:shd w:val="clear" w:color="auto" w:fill="FFFFFF"/>
          <w:lang w:val="ko-KR" w:eastAsia="ko-KR" w:bidi="ko-KR"/>
        </w:rPr>
        <w:t xml:space="preserve"> </w:t>
      </w:r>
      <w:r w:rsidRPr="0024023D">
        <w:rPr>
          <w:color w:val="000000"/>
          <w:sz w:val="20"/>
          <w:szCs w:val="20"/>
          <w:lang w:eastAsia="en-US"/>
        </w:rPr>
        <w:t xml:space="preserve">20___ г. к Договору </w:t>
      </w:r>
      <w:r w:rsidRPr="007B33FF">
        <w:rPr>
          <w:color w:val="000000"/>
          <w:sz w:val="20"/>
          <w:szCs w:val="20"/>
          <w:lang w:eastAsia="en-US" w:bidi="en-US"/>
        </w:rPr>
        <w:t>№</w:t>
      </w:r>
      <w:r>
        <w:rPr>
          <w:color w:val="000000"/>
          <w:sz w:val="20"/>
          <w:szCs w:val="20"/>
          <w:lang w:eastAsia="en-US" w:bidi="en-US"/>
        </w:rPr>
        <w:t xml:space="preserve"> ______</w:t>
      </w:r>
      <w:r w:rsidRPr="009F67EB">
        <w:rPr>
          <w:color w:val="000000"/>
          <w:spacing w:val="10"/>
          <w:sz w:val="20"/>
          <w:szCs w:val="20"/>
        </w:rPr>
        <w:t xml:space="preserve"> </w:t>
      </w:r>
      <w:r w:rsidRPr="007B33FF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 </w:t>
      </w:r>
      <w:r w:rsidRPr="007B33FF">
        <w:rPr>
          <w:color w:val="000000"/>
          <w:sz w:val="20"/>
          <w:szCs w:val="20"/>
        </w:rPr>
        <w:t>202_ г.</w:t>
      </w:r>
    </w:p>
    <w:p w14:paraId="259BF389" w14:textId="77777777" w:rsidR="00FD2910" w:rsidRPr="0024023D" w:rsidRDefault="00FD2910" w:rsidP="0024023D">
      <w:pPr>
        <w:widowControl w:val="0"/>
        <w:tabs>
          <w:tab w:val="left" w:leader="underscore" w:pos="9082"/>
        </w:tabs>
        <w:spacing w:line="283" w:lineRule="exact"/>
        <w:ind w:firstLine="0"/>
        <w:rPr>
          <w:sz w:val="20"/>
          <w:szCs w:val="20"/>
          <w:lang w:eastAsia="en-US"/>
        </w:rPr>
      </w:pPr>
      <w:bookmarkStart w:id="1" w:name="_GoBack"/>
      <w:bookmarkEnd w:id="1"/>
    </w:p>
    <w:p w14:paraId="6ADA8E3B" w14:textId="77777777" w:rsidR="00FD2910" w:rsidRPr="0024023D" w:rsidRDefault="00FD2910" w:rsidP="0024023D">
      <w:pPr>
        <w:widowControl w:val="0"/>
        <w:tabs>
          <w:tab w:val="left" w:pos="3950"/>
        </w:tabs>
        <w:spacing w:line="240" w:lineRule="exact"/>
        <w:ind w:left="601" w:right="266" w:firstLine="0"/>
        <w:rPr>
          <w:sz w:val="20"/>
          <w:szCs w:val="20"/>
          <w:lang w:eastAsia="en-US"/>
        </w:rPr>
      </w:pPr>
      <w:r w:rsidRPr="0024023D">
        <w:rPr>
          <w:color w:val="000000"/>
          <w:sz w:val="20"/>
          <w:szCs w:val="20"/>
          <w:lang w:eastAsia="en-US"/>
        </w:rPr>
        <w:t>Стоимость оказанных Услуг составляет:</w:t>
      </w:r>
    </w:p>
    <w:tbl>
      <w:tblPr>
        <w:tblpPr w:leftFromText="180" w:rightFromText="180" w:vertAnchor="text" w:horzAnchor="margin" w:tblpX="137" w:tblpY="-22"/>
        <w:tblOverlap w:val="never"/>
        <w:tblW w:w="94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"/>
        <w:gridCol w:w="4111"/>
        <w:gridCol w:w="1276"/>
        <w:gridCol w:w="1006"/>
        <w:gridCol w:w="1404"/>
        <w:gridCol w:w="1275"/>
      </w:tblGrid>
      <w:tr w:rsidR="00FD2910" w:rsidRPr="00C149A5" w14:paraId="2B6D50FA" w14:textId="77777777" w:rsidTr="0024023D">
        <w:trPr>
          <w:trHeight w:hRule="exact" w:val="59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8F67DD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b/>
                <w:bCs/>
                <w:sz w:val="20"/>
                <w:szCs w:val="20"/>
              </w:rPr>
            </w:pPr>
            <w:r w:rsidRPr="00C149A5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9081FE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Наименование</w:t>
            </w:r>
            <w:proofErr w:type="spellEnd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 xml:space="preserve"> </w:t>
            </w:r>
            <w:r w:rsidRPr="00C149A5">
              <w:rPr>
                <w:b/>
                <w:bCs/>
                <w:color w:val="000000"/>
                <w:sz w:val="20"/>
                <w:szCs w:val="20"/>
                <w:lang w:eastAsia="en-US" w:bidi="en-US"/>
              </w:rPr>
              <w:t>у</w:t>
            </w: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слуги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D7DF03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Ед</w:t>
            </w:r>
            <w:proofErr w:type="spellEnd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.</w:t>
            </w:r>
            <w:r w:rsidRPr="00C149A5">
              <w:rPr>
                <w:b/>
                <w:bCs/>
                <w:color w:val="000000"/>
                <w:sz w:val="20"/>
                <w:szCs w:val="20"/>
                <w:lang w:eastAsia="en-US" w:bidi="en-US"/>
              </w:rPr>
              <w:t xml:space="preserve"> </w:t>
            </w: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измерения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936BF4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Кол-во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A13ED8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Цена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497B7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Сумма</w:t>
            </w:r>
            <w:proofErr w:type="spellEnd"/>
          </w:p>
        </w:tc>
      </w:tr>
      <w:tr w:rsidR="00FD2910" w:rsidRPr="00C149A5" w14:paraId="5B7EE295" w14:textId="77777777" w:rsidTr="0024023D">
        <w:trPr>
          <w:trHeight w:hRule="exact" w:val="28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BC8464A" w14:textId="77777777" w:rsidR="00FD2910" w:rsidRPr="00C149A5" w:rsidRDefault="00FD2910" w:rsidP="00F67D59">
            <w:pPr>
              <w:suppressAutoHyphens/>
              <w:spacing w:line="240" w:lineRule="exact"/>
              <w:ind w:right="170" w:firstLine="0"/>
              <w:jc w:val="right"/>
              <w:rPr>
                <w:b/>
                <w:bCs/>
                <w:sz w:val="20"/>
                <w:szCs w:val="20"/>
              </w:rPr>
            </w:pPr>
            <w:r w:rsidRPr="00C149A5">
              <w:rPr>
                <w:color w:val="000000"/>
                <w:sz w:val="20"/>
                <w:szCs w:val="20"/>
                <w:lang w:val="en-US" w:eastAsia="en-US" w:bidi="en-US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3D3296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CA9D0D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F7DF99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49F5A8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61F849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</w:tr>
      <w:tr w:rsidR="00FD2910" w:rsidRPr="00C149A5" w14:paraId="4E6229B9" w14:textId="77777777" w:rsidTr="0024023D">
        <w:trPr>
          <w:trHeight w:hRule="exact" w:val="30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DC754B5" w14:textId="77777777" w:rsidR="00FD2910" w:rsidRPr="00C149A5" w:rsidRDefault="00FD2910" w:rsidP="00F67D59">
            <w:pPr>
              <w:suppressAutoHyphens/>
              <w:spacing w:line="240" w:lineRule="exact"/>
              <w:ind w:right="170" w:firstLine="0"/>
              <w:jc w:val="right"/>
              <w:rPr>
                <w:b/>
                <w:bCs/>
                <w:sz w:val="20"/>
                <w:szCs w:val="20"/>
              </w:rPr>
            </w:pPr>
            <w:r w:rsidRPr="00C149A5">
              <w:rPr>
                <w:color w:val="000000"/>
                <w:sz w:val="20"/>
                <w:szCs w:val="20"/>
                <w:lang w:val="en-US" w:eastAsia="en-US" w:bidi="en-US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0970C8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387802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60A5EB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C9DCE5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2C23B2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</w:tr>
      <w:tr w:rsidR="00FD2910" w:rsidRPr="00C149A5" w14:paraId="08961E55" w14:textId="77777777" w:rsidTr="0024023D">
        <w:trPr>
          <w:trHeight w:hRule="exact" w:val="29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6E771AE" w14:textId="77777777" w:rsidR="00FD2910" w:rsidRPr="00C149A5" w:rsidRDefault="00FD2910" w:rsidP="00F67D59">
            <w:pPr>
              <w:suppressAutoHyphens/>
              <w:spacing w:line="240" w:lineRule="exact"/>
              <w:ind w:right="170" w:firstLine="0"/>
              <w:jc w:val="right"/>
              <w:rPr>
                <w:b/>
                <w:bCs/>
                <w:sz w:val="20"/>
                <w:szCs w:val="20"/>
              </w:rPr>
            </w:pPr>
            <w:r w:rsidRPr="00C149A5">
              <w:rPr>
                <w:color w:val="000000"/>
                <w:sz w:val="20"/>
                <w:szCs w:val="20"/>
                <w:lang w:val="en-US" w:eastAsia="en-US" w:bidi="en-US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800E107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C58196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095299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8B2A234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0590EF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</w:tr>
      <w:tr w:rsidR="00F67D59" w:rsidRPr="00C149A5" w14:paraId="6B3D3455" w14:textId="77777777" w:rsidTr="0024023D">
        <w:trPr>
          <w:trHeight w:hRule="exact" w:val="384"/>
        </w:trPr>
        <w:tc>
          <w:tcPr>
            <w:tcW w:w="5812" w:type="dxa"/>
            <w:gridSpan w:val="3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02165FF3" w14:textId="77777777" w:rsidR="00FD2910" w:rsidRPr="00C149A5" w:rsidRDefault="00FD2910" w:rsidP="00F67D59">
            <w:pPr>
              <w:suppressAutoHyphens/>
              <w:spacing w:line="240" w:lineRule="exact"/>
              <w:ind w:right="14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F6BA22E" w14:textId="77777777" w:rsidR="00FD2910" w:rsidRPr="00C149A5" w:rsidRDefault="00FD2910" w:rsidP="00F67D59">
            <w:pPr>
              <w:suppressAutoHyphens/>
              <w:spacing w:line="240" w:lineRule="exact"/>
              <w:ind w:left="600" w:firstLine="0"/>
              <w:jc w:val="right"/>
              <w:rPr>
                <w:sz w:val="20"/>
                <w:szCs w:val="20"/>
              </w:rPr>
            </w:pPr>
            <w:r w:rsidRPr="00C149A5">
              <w:rPr>
                <w:b/>
                <w:bCs/>
                <w:color w:val="000000"/>
                <w:sz w:val="20"/>
                <w:szCs w:val="20"/>
                <w:lang w:eastAsia="en-US" w:bidi="en-US"/>
              </w:rPr>
              <w:t>И</w:t>
            </w:r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ТОГО: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F397B54" w14:textId="77777777" w:rsidR="00FD2910" w:rsidRPr="00C149A5" w:rsidRDefault="00FD2910" w:rsidP="00F67D59">
            <w:pPr>
              <w:suppressAutoHyphens/>
              <w:ind w:left="600"/>
              <w:rPr>
                <w:sz w:val="20"/>
                <w:szCs w:val="20"/>
              </w:rPr>
            </w:pPr>
          </w:p>
        </w:tc>
      </w:tr>
      <w:tr w:rsidR="00F67D59" w:rsidRPr="00C149A5" w14:paraId="0230E83F" w14:textId="77777777" w:rsidTr="0024023D">
        <w:trPr>
          <w:trHeight w:hRule="exact" w:val="384"/>
        </w:trPr>
        <w:tc>
          <w:tcPr>
            <w:tcW w:w="5812" w:type="dxa"/>
            <w:gridSpan w:val="3"/>
            <w:shd w:val="clear" w:color="auto" w:fill="FFFFFF"/>
            <w:vAlign w:val="bottom"/>
          </w:tcPr>
          <w:p w14:paraId="260D9385" w14:textId="77777777" w:rsidR="00FD2910" w:rsidRPr="00C149A5" w:rsidRDefault="00FD2910" w:rsidP="00F67D59">
            <w:pPr>
              <w:suppressAutoHyphens/>
              <w:spacing w:line="240" w:lineRule="exact"/>
              <w:ind w:right="14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71E12BDB" w14:textId="77777777" w:rsidR="00FD2910" w:rsidRPr="00FD2910" w:rsidRDefault="00FD2910" w:rsidP="00F67D59">
            <w:pPr>
              <w:suppressAutoHyphens/>
              <w:spacing w:line="240" w:lineRule="exact"/>
              <w:ind w:left="600" w:firstLine="0"/>
              <w:jc w:val="right"/>
              <w:rPr>
                <w:i/>
                <w:iCs/>
                <w:color w:val="000000"/>
                <w:sz w:val="20"/>
                <w:szCs w:val="20"/>
                <w:lang w:eastAsia="en-US" w:bidi="en-US"/>
              </w:rPr>
            </w:pPr>
            <w:r w:rsidRPr="00C149A5">
              <w:rPr>
                <w:i/>
                <w:iCs/>
                <w:color w:val="000000"/>
                <w:sz w:val="20"/>
                <w:szCs w:val="20"/>
                <w:lang w:eastAsia="en-US" w:bidi="en-US"/>
              </w:rPr>
              <w:t>В т.ч. НДС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FFFFF"/>
          </w:tcPr>
          <w:p w14:paraId="665C68E4" w14:textId="77777777" w:rsidR="00FD2910" w:rsidRPr="00C149A5" w:rsidRDefault="00FD2910" w:rsidP="00F67D59">
            <w:pPr>
              <w:suppressAutoHyphens/>
              <w:ind w:left="600"/>
              <w:rPr>
                <w:sz w:val="20"/>
                <w:szCs w:val="20"/>
              </w:rPr>
            </w:pPr>
          </w:p>
        </w:tc>
      </w:tr>
    </w:tbl>
    <w:p w14:paraId="294A5E34" w14:textId="77777777" w:rsidR="00FD2910" w:rsidRDefault="005179A1" w:rsidP="00FD2910">
      <w:pPr>
        <w:widowControl w:val="0"/>
        <w:spacing w:line="240" w:lineRule="exact"/>
        <w:ind w:left="601" w:right="266" w:firstLine="0"/>
        <w:jc w:val="left"/>
        <w:rPr>
          <w:color w:val="000000"/>
          <w:sz w:val="20"/>
          <w:szCs w:val="20"/>
          <w:lang w:eastAsia="en-US"/>
        </w:rPr>
      </w:pPr>
      <w:r>
        <w:rPr>
          <w:color w:val="000000"/>
          <w:sz w:val="20"/>
          <w:szCs w:val="20"/>
          <w:lang w:eastAsia="en-US"/>
        </w:rPr>
        <w:t>Услуги оказаны в надлежащем виде, с</w:t>
      </w:r>
      <w:r w:rsidR="00FD2910" w:rsidRPr="0024023D">
        <w:rPr>
          <w:color w:val="000000"/>
          <w:sz w:val="20"/>
          <w:szCs w:val="20"/>
          <w:lang w:eastAsia="en-US"/>
        </w:rPr>
        <w:t>тороны претензий друг к другу не имеют.</w:t>
      </w:r>
    </w:p>
    <w:p w14:paraId="250CB5E7" w14:textId="77777777" w:rsidR="00FD2910" w:rsidRPr="0024023D" w:rsidRDefault="00FD2910" w:rsidP="0024023D">
      <w:pPr>
        <w:widowControl w:val="0"/>
        <w:spacing w:line="240" w:lineRule="exact"/>
        <w:ind w:left="601" w:right="266" w:firstLine="0"/>
        <w:jc w:val="left"/>
        <w:rPr>
          <w:color w:val="000000"/>
          <w:sz w:val="20"/>
          <w:szCs w:val="20"/>
          <w:lang w:eastAsia="en-US"/>
        </w:rPr>
      </w:pPr>
      <w:r w:rsidRPr="0024023D">
        <w:rPr>
          <w:color w:val="000000"/>
          <w:sz w:val="20"/>
          <w:szCs w:val="20"/>
          <w:lang w:eastAsia="en-US"/>
        </w:rPr>
        <w:t xml:space="preserve">Акт составлен в </w:t>
      </w:r>
      <w:r w:rsidR="0024023D">
        <w:rPr>
          <w:color w:val="000000"/>
          <w:sz w:val="20"/>
          <w:szCs w:val="20"/>
          <w:lang w:eastAsia="en-US"/>
        </w:rPr>
        <w:t>2 (</w:t>
      </w:r>
      <w:r w:rsidRPr="0024023D">
        <w:rPr>
          <w:color w:val="000000"/>
          <w:sz w:val="20"/>
          <w:szCs w:val="20"/>
          <w:lang w:eastAsia="en-US"/>
        </w:rPr>
        <w:t>двух</w:t>
      </w:r>
      <w:r w:rsidR="0024023D">
        <w:rPr>
          <w:color w:val="000000"/>
          <w:sz w:val="20"/>
          <w:szCs w:val="20"/>
          <w:lang w:eastAsia="en-US"/>
        </w:rPr>
        <w:t>)</w:t>
      </w:r>
      <w:r w:rsidRPr="0024023D">
        <w:rPr>
          <w:color w:val="000000"/>
          <w:sz w:val="20"/>
          <w:szCs w:val="20"/>
          <w:lang w:eastAsia="en-US"/>
        </w:rPr>
        <w:t xml:space="preserve"> экземплярах</w:t>
      </w:r>
      <w:r w:rsidR="0024023D">
        <w:rPr>
          <w:rFonts w:ascii="MS Mincho" w:eastAsia="MS Mincho" w:hAnsi="MS Mincho" w:cs="MS Mincho"/>
          <w:color w:val="000000"/>
          <w:sz w:val="20"/>
          <w:szCs w:val="20"/>
          <w:lang w:eastAsia="en-US"/>
        </w:rPr>
        <w:t xml:space="preserve">, </w:t>
      </w:r>
      <w:r w:rsidRPr="0024023D">
        <w:rPr>
          <w:color w:val="000000"/>
          <w:sz w:val="20"/>
          <w:szCs w:val="20"/>
          <w:lang w:eastAsia="en-US"/>
        </w:rPr>
        <w:t>по одному для каждой из сторон</w:t>
      </w:r>
      <w:r w:rsidRPr="0024023D">
        <w:rPr>
          <w:b/>
          <w:bCs/>
          <w:color w:val="000000"/>
          <w:sz w:val="20"/>
          <w:szCs w:val="20"/>
          <w:lang w:eastAsia="en-US"/>
        </w:rPr>
        <w:t>.</w:t>
      </w:r>
    </w:p>
    <w:p w14:paraId="73AB348F" w14:textId="77777777" w:rsidR="00FD2910" w:rsidRPr="0024023D" w:rsidRDefault="00FD2910" w:rsidP="00FD2910">
      <w:pPr>
        <w:widowControl w:val="0"/>
        <w:spacing w:after="10" w:line="180" w:lineRule="exact"/>
        <w:ind w:left="60" w:firstLine="0"/>
        <w:jc w:val="center"/>
        <w:rPr>
          <w:color w:val="000000"/>
          <w:sz w:val="20"/>
          <w:szCs w:val="20"/>
          <w:lang w:eastAsia="en-US"/>
        </w:rPr>
      </w:pPr>
    </w:p>
    <w:tbl>
      <w:tblPr>
        <w:tblpPr w:leftFromText="180" w:rightFromText="180" w:vertAnchor="text" w:horzAnchor="margin" w:tblpX="284" w:tblpY="66"/>
        <w:tblOverlap w:val="never"/>
        <w:tblW w:w="9452" w:type="dxa"/>
        <w:tblBorders>
          <w:bottom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1786"/>
        <w:gridCol w:w="1245"/>
        <w:gridCol w:w="1119"/>
        <w:gridCol w:w="1367"/>
        <w:gridCol w:w="1617"/>
        <w:gridCol w:w="1120"/>
      </w:tblGrid>
      <w:tr w:rsidR="00FD2910" w:rsidRPr="00FD2910" w14:paraId="13822D78" w14:textId="77777777" w:rsidTr="00686FD3">
        <w:trPr>
          <w:trHeight w:hRule="exact" w:val="321"/>
        </w:trPr>
        <w:tc>
          <w:tcPr>
            <w:tcW w:w="9452" w:type="dxa"/>
            <w:gridSpan w:val="7"/>
            <w:shd w:val="clear" w:color="auto" w:fill="FFFFFF"/>
            <w:tcMar>
              <w:top w:w="57" w:type="dxa"/>
            </w:tcMar>
          </w:tcPr>
          <w:p w14:paraId="0A0C4365" w14:textId="77777777" w:rsidR="00FD2910" w:rsidRPr="00FD2910" w:rsidRDefault="00FD2910" w:rsidP="00FD2910">
            <w:pPr>
              <w:tabs>
                <w:tab w:val="right" w:pos="5521"/>
              </w:tabs>
              <w:suppressAutoHyphens/>
              <w:ind w:firstLine="0"/>
              <w:rPr>
                <w:i/>
                <w:iCs/>
                <w:sz w:val="20"/>
                <w:szCs w:val="20"/>
                <w:vertAlign w:val="superscript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ab/>
              <w:t>Подписи Сторон:</w:t>
            </w:r>
          </w:p>
        </w:tc>
      </w:tr>
      <w:tr w:rsidR="00FD2910" w:rsidRPr="00FD2910" w14:paraId="444CDAA0" w14:textId="77777777" w:rsidTr="00686FD3">
        <w:trPr>
          <w:trHeight w:hRule="exact" w:val="756"/>
        </w:trPr>
        <w:tc>
          <w:tcPr>
            <w:tcW w:w="1198" w:type="dxa"/>
            <w:shd w:val="clear" w:color="auto" w:fill="FFFFFF"/>
          </w:tcPr>
          <w:p w14:paraId="04171BC8" w14:textId="77777777" w:rsidR="00FD2910" w:rsidRPr="0024023D" w:rsidRDefault="00FD2910" w:rsidP="00FD2910">
            <w:pPr>
              <w:suppressAutoHyphens/>
              <w:spacing w:line="200" w:lineRule="exact"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Заказчика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FFFFFF"/>
          </w:tcPr>
          <w:p w14:paraId="05916A34" w14:textId="77777777" w:rsidR="00FD2910" w:rsidRPr="0024023D" w:rsidRDefault="00FD2910" w:rsidP="00FD2910">
            <w:pPr>
              <w:suppressAutoHyphens/>
              <w:jc w:val="left"/>
              <w:rPr>
                <w:sz w:val="20"/>
                <w:szCs w:val="20"/>
              </w:rPr>
            </w:pPr>
          </w:p>
        </w:tc>
        <w:tc>
          <w:tcPr>
            <w:tcW w:w="2363" w:type="dxa"/>
            <w:gridSpan w:val="2"/>
            <w:shd w:val="clear" w:color="auto" w:fill="FFFFFF"/>
          </w:tcPr>
          <w:p w14:paraId="36A3F640" w14:textId="77777777" w:rsidR="00FD2910" w:rsidRPr="00FD2910" w:rsidRDefault="00FD2910" w:rsidP="00FD2910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7" w:type="dxa"/>
            <w:tcBorders>
              <w:bottom w:val="nil"/>
              <w:right w:val="nil"/>
            </w:tcBorders>
            <w:shd w:val="clear" w:color="auto" w:fill="FFFFFF"/>
          </w:tcPr>
          <w:p w14:paraId="4B2AD947" w14:textId="77777777" w:rsidR="00FD2910" w:rsidRPr="0024023D" w:rsidRDefault="00FD2910" w:rsidP="00FD2910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Исполнителя</w:t>
            </w:r>
          </w:p>
        </w:tc>
        <w:tc>
          <w:tcPr>
            <w:tcW w:w="1617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5DE6570" w14:textId="77777777" w:rsidR="00FD2910" w:rsidRPr="0024023D" w:rsidRDefault="00FD2910" w:rsidP="00FD2910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18" w:type="dxa"/>
            <w:tcBorders>
              <w:left w:val="nil"/>
              <w:bottom w:val="nil"/>
            </w:tcBorders>
            <w:shd w:val="clear" w:color="auto" w:fill="FFFFFF"/>
          </w:tcPr>
          <w:p w14:paraId="7FE6620F" w14:textId="77777777" w:rsidR="00FD2910" w:rsidRPr="0024023D" w:rsidRDefault="00FD2910" w:rsidP="00FD2910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FD2910" w:rsidRPr="00FD2910" w14:paraId="552F20E9" w14:textId="77777777" w:rsidTr="00686FD3">
        <w:trPr>
          <w:trHeight w:hRule="exact" w:val="681"/>
        </w:trPr>
        <w:tc>
          <w:tcPr>
            <w:tcW w:w="4229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536C0BA8" w14:textId="77777777" w:rsidR="00FD2910" w:rsidRPr="00FD2910" w:rsidRDefault="00FD2910" w:rsidP="00FD2910">
            <w:pPr>
              <w:suppressAutoHyphens/>
              <w:spacing w:line="200" w:lineRule="exact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119" w:type="dxa"/>
            <w:tcBorders>
              <w:bottom w:val="nil"/>
            </w:tcBorders>
            <w:shd w:val="clear" w:color="auto" w:fill="FFFFFF"/>
          </w:tcPr>
          <w:p w14:paraId="73081C92" w14:textId="77777777" w:rsidR="00FD2910" w:rsidRPr="00ED7DE8" w:rsidRDefault="00FD2910" w:rsidP="00FD2910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03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193D0680" w14:textId="77777777" w:rsidR="00FD2910" w:rsidRPr="00FD2910" w:rsidRDefault="00FD2910" w:rsidP="00FD2910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</w:tr>
      <w:tr w:rsidR="00FD2910" w:rsidRPr="00FD2910" w14:paraId="1100A950" w14:textId="77777777" w:rsidTr="00686FD3">
        <w:trPr>
          <w:trHeight w:hRule="exact" w:val="265"/>
        </w:trPr>
        <w:tc>
          <w:tcPr>
            <w:tcW w:w="5348" w:type="dxa"/>
            <w:gridSpan w:val="4"/>
            <w:tcBorders>
              <w:bottom w:val="nil"/>
            </w:tcBorders>
            <w:shd w:val="clear" w:color="auto" w:fill="FFFFFF"/>
          </w:tcPr>
          <w:p w14:paraId="0C0E5E45" w14:textId="77777777" w:rsidR="00FD2910" w:rsidRPr="00FD2910" w:rsidRDefault="00FD2910" w:rsidP="00FD2910">
            <w:pPr>
              <w:suppressAutoHyphens/>
              <w:spacing w:line="200" w:lineRule="exact"/>
              <w:ind w:right="1263"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  <w:tc>
          <w:tcPr>
            <w:tcW w:w="4103" w:type="dxa"/>
            <w:gridSpan w:val="3"/>
            <w:tcBorders>
              <w:bottom w:val="nil"/>
            </w:tcBorders>
            <w:shd w:val="clear" w:color="auto" w:fill="FFFFFF"/>
          </w:tcPr>
          <w:p w14:paraId="1E432575" w14:textId="77777777" w:rsidR="00FD2910" w:rsidRPr="00ED7DE8" w:rsidRDefault="00FD2910" w:rsidP="00FD2910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ED7DE8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</w:tr>
    </w:tbl>
    <w:p w14:paraId="616C1131" w14:textId="77777777" w:rsidR="00FD2910" w:rsidRPr="0024023D" w:rsidRDefault="00FD2910" w:rsidP="00FD2910">
      <w:pPr>
        <w:widowControl w:val="0"/>
        <w:spacing w:after="10" w:line="180" w:lineRule="exact"/>
        <w:ind w:left="60" w:firstLine="0"/>
        <w:jc w:val="center"/>
        <w:rPr>
          <w:color w:val="000000"/>
          <w:sz w:val="20"/>
          <w:szCs w:val="20"/>
          <w:lang w:eastAsia="en-US"/>
        </w:rPr>
      </w:pPr>
    </w:p>
    <w:p w14:paraId="09DC684F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color w:val="000000"/>
          <w:sz w:val="20"/>
          <w:szCs w:val="20"/>
          <w:lang w:eastAsia="en-US"/>
        </w:rPr>
      </w:pPr>
    </w:p>
    <w:p w14:paraId="679A5A91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color w:val="000000"/>
          <w:sz w:val="20"/>
          <w:szCs w:val="20"/>
          <w:lang w:eastAsia="en-US"/>
        </w:rPr>
      </w:pPr>
    </w:p>
    <w:p w14:paraId="27914B89" w14:textId="77777777" w:rsid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ФОРМА СОГЛАСОВАНА </w:t>
      </w:r>
    </w:p>
    <w:p w14:paraId="0C0B9EF7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color w:val="000000"/>
          <w:sz w:val="20"/>
          <w:szCs w:val="20"/>
          <w:lang w:eastAsia="en-US"/>
        </w:rPr>
      </w:pPr>
    </w:p>
    <w:p w14:paraId="34DE1531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sz w:val="20"/>
          <w:szCs w:val="20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70"/>
        <w:gridCol w:w="4501"/>
      </w:tblGrid>
      <w:tr w:rsidR="00FD2910" w:rsidRPr="00FD2910" w14:paraId="78B7F414" w14:textId="77777777" w:rsidTr="0002424D">
        <w:tc>
          <w:tcPr>
            <w:tcW w:w="5070" w:type="dxa"/>
            <w:shd w:val="clear" w:color="auto" w:fill="auto"/>
          </w:tcPr>
          <w:p w14:paraId="46DFB9C3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ЗАКАЗЧИК: </w:t>
            </w:r>
          </w:p>
        </w:tc>
        <w:tc>
          <w:tcPr>
            <w:tcW w:w="4501" w:type="dxa"/>
            <w:shd w:val="clear" w:color="auto" w:fill="auto"/>
          </w:tcPr>
          <w:p w14:paraId="0FE65A30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ИСПОЛНИТЕЛЬ: </w:t>
            </w:r>
          </w:p>
          <w:p w14:paraId="131EAFF1" w14:textId="77777777" w:rsidR="00FD2910" w:rsidRPr="00FD2910" w:rsidRDefault="006A2E4D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Директор </w:t>
            </w:r>
            <w:r w:rsidRPr="006A2E4D">
              <w:rPr>
                <w:b/>
                <w:bCs/>
                <w:sz w:val="20"/>
                <w:szCs w:val="20"/>
                <w:lang w:eastAsia="en-US"/>
              </w:rPr>
              <w:t xml:space="preserve">__________ </w:t>
            </w:r>
            <w:r>
              <w:rPr>
                <w:b/>
                <w:bCs/>
                <w:sz w:val="20"/>
                <w:szCs w:val="20"/>
                <w:lang w:eastAsia="en-US"/>
              </w:rPr>
              <w:t xml:space="preserve"> филиала</w:t>
            </w:r>
            <w:r w:rsidR="00515C6D"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FD2910" w:rsidRPr="00FD2910">
              <w:rPr>
                <w:b/>
                <w:bCs/>
                <w:sz w:val="20"/>
                <w:szCs w:val="20"/>
                <w:lang w:eastAsia="en-US"/>
              </w:rPr>
              <w:t>ФГБУ «РосАгрохимслужба»</w:t>
            </w:r>
          </w:p>
          <w:p w14:paraId="1B50757D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79FE8E20" w14:textId="77777777" w:rsidTr="0002424D">
        <w:tc>
          <w:tcPr>
            <w:tcW w:w="5070" w:type="dxa"/>
            <w:shd w:val="clear" w:color="auto" w:fill="auto"/>
          </w:tcPr>
          <w:p w14:paraId="441BA1E5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501" w:type="dxa"/>
            <w:shd w:val="clear" w:color="auto" w:fill="auto"/>
          </w:tcPr>
          <w:p w14:paraId="731EA721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43FC5074" w14:textId="77777777" w:rsidTr="0002424D">
        <w:tc>
          <w:tcPr>
            <w:tcW w:w="5070" w:type="dxa"/>
            <w:shd w:val="clear" w:color="auto" w:fill="auto"/>
          </w:tcPr>
          <w:p w14:paraId="359F6C9E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___________________/____________ </w:t>
            </w:r>
          </w:p>
        </w:tc>
        <w:tc>
          <w:tcPr>
            <w:tcW w:w="4501" w:type="dxa"/>
            <w:shd w:val="clear" w:color="auto" w:fill="auto"/>
          </w:tcPr>
          <w:p w14:paraId="4016C124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>___________________/</w:t>
            </w:r>
            <w:r w:rsidR="00515C6D" w:rsidRPr="00FD2910">
              <w:rPr>
                <w:b/>
                <w:bCs/>
                <w:sz w:val="20"/>
                <w:szCs w:val="20"/>
                <w:lang w:eastAsia="en-US"/>
              </w:rPr>
              <w:t>____________</w:t>
            </w: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/ </w:t>
            </w:r>
          </w:p>
        </w:tc>
      </w:tr>
    </w:tbl>
    <w:p w14:paraId="41A74BD4" w14:textId="77777777" w:rsidR="00FD2910" w:rsidRP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М.П.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   М.П.</w:t>
      </w:r>
    </w:p>
    <w:p w14:paraId="4A14EE1D" w14:textId="77777777" w:rsidR="009F67EB" w:rsidRDefault="009F67EB">
      <w:pPr>
        <w:spacing w:after="160" w:line="259" w:lineRule="auto"/>
        <w:ind w:firstLine="0"/>
        <w:jc w:val="left"/>
        <w:rPr>
          <w:sz w:val="20"/>
          <w:szCs w:val="20"/>
        </w:rPr>
      </w:pPr>
    </w:p>
    <w:p w14:paraId="1FFFB02B" w14:textId="77777777" w:rsidR="00ED7DE8" w:rsidRDefault="00ED7DE8">
      <w:pPr>
        <w:spacing w:after="160" w:line="259" w:lineRule="auto"/>
        <w:ind w:firstLine="0"/>
        <w:jc w:val="left"/>
        <w:rPr>
          <w:sz w:val="20"/>
          <w:szCs w:val="20"/>
        </w:rPr>
      </w:pPr>
    </w:p>
    <w:p w14:paraId="2F162F19" w14:textId="77777777" w:rsidR="00ED7DE8" w:rsidRDefault="00ED7DE8">
      <w:pPr>
        <w:spacing w:after="160" w:line="259" w:lineRule="auto"/>
        <w:ind w:firstLine="0"/>
        <w:jc w:val="left"/>
        <w:rPr>
          <w:sz w:val="20"/>
          <w:szCs w:val="20"/>
        </w:rPr>
      </w:pPr>
    </w:p>
    <w:p w14:paraId="0119A4E2" w14:textId="77777777" w:rsidR="00394B72" w:rsidRPr="00431BF6" w:rsidRDefault="00394B72" w:rsidP="004C53A8">
      <w:pPr>
        <w:spacing w:after="160" w:line="259" w:lineRule="auto"/>
        <w:ind w:firstLine="0"/>
        <w:jc w:val="left"/>
      </w:pPr>
    </w:p>
    <w:sectPr w:rsidR="00394B72" w:rsidRPr="00431BF6" w:rsidSect="004C53A8">
      <w:footerReference w:type="default" r:id="rId11"/>
      <w:pgSz w:w="11906" w:h="16838"/>
      <w:pgMar w:top="709" w:right="849" w:bottom="993" w:left="1418" w:header="708" w:footer="4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D966CD" w14:textId="77777777" w:rsidR="00E22F6D" w:rsidRDefault="00E22F6D" w:rsidP="00394B72">
      <w:r>
        <w:separator/>
      </w:r>
    </w:p>
  </w:endnote>
  <w:endnote w:type="continuationSeparator" w:id="0">
    <w:p w14:paraId="28E7E896" w14:textId="77777777" w:rsidR="00E22F6D" w:rsidRDefault="00E22F6D" w:rsidP="00394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67F220" w14:textId="7C619BF6" w:rsidR="0045219F" w:rsidRPr="00530E2A" w:rsidRDefault="00530E2A" w:rsidP="00530E2A">
    <w:pPr>
      <w:pStyle w:val="ab"/>
      <w:ind w:firstLine="0"/>
      <w:jc w:val="right"/>
      <w:rPr>
        <w:color w:val="767171" w:themeColor="background2" w:themeShade="80"/>
        <w:sz w:val="22"/>
      </w:rPr>
    </w:pPr>
    <w:r w:rsidRPr="00530E2A">
      <w:rPr>
        <w:color w:val="767171" w:themeColor="background2" w:themeShade="80"/>
        <w:sz w:val="22"/>
      </w:rPr>
      <w:fldChar w:fldCharType="begin"/>
    </w:r>
    <w:r w:rsidRPr="00530E2A">
      <w:rPr>
        <w:color w:val="767171" w:themeColor="background2" w:themeShade="80"/>
        <w:sz w:val="22"/>
      </w:rPr>
      <w:instrText xml:space="preserve"> PAGE   \* MERGEFORMAT </w:instrText>
    </w:r>
    <w:r w:rsidRPr="00530E2A">
      <w:rPr>
        <w:color w:val="767171" w:themeColor="background2" w:themeShade="80"/>
        <w:sz w:val="22"/>
      </w:rPr>
      <w:fldChar w:fldCharType="separate"/>
    </w:r>
    <w:r>
      <w:rPr>
        <w:noProof/>
        <w:color w:val="767171" w:themeColor="background2" w:themeShade="80"/>
        <w:sz w:val="22"/>
      </w:rPr>
      <w:t>6</w:t>
    </w:r>
    <w:r w:rsidRPr="00530E2A">
      <w:rPr>
        <w:color w:val="767171" w:themeColor="background2" w:themeShade="80"/>
        <w:sz w:val="22"/>
      </w:rPr>
      <w:fldChar w:fldCharType="end"/>
    </w:r>
  </w:p>
  <w:p w14:paraId="69C0A378" w14:textId="1EB2465C" w:rsidR="0045219F" w:rsidRPr="00E97A71" w:rsidRDefault="0045219F" w:rsidP="00E97A71">
    <w:pPr>
      <w:pStyle w:val="ab"/>
      <w:tabs>
        <w:tab w:val="clear" w:pos="4677"/>
        <w:tab w:val="clear" w:pos="9355"/>
        <w:tab w:val="right" w:pos="10772"/>
      </w:tabs>
      <w:ind w:firstLine="0"/>
      <w:jc w:val="left"/>
      <w:rPr>
        <w:lang w:val="en-US"/>
      </w:rPr>
    </w:pPr>
    <w:r w:rsidRPr="00E97A71">
      <w:rPr>
        <w:lang w:val="en-US"/>
      </w:rPr>
      <w:tab/>
    </w:r>
    <w:r w:rsidRPr="00E97A71">
      <w:rPr>
        <w:rFonts w:ascii="Arial" w:hAnsi="Arial" w:cs="Arial"/>
        <w:i/>
        <w:color w:val="7E7E7E"/>
        <w:sz w:val="16"/>
      </w:rPr>
      <w:fldChar w:fldCharType="begin"/>
    </w:r>
    <w:r w:rsidRPr="00E97A71">
      <w:rPr>
        <w:rFonts w:ascii="Arial" w:hAnsi="Arial" w:cs="Arial"/>
        <w:i/>
        <w:color w:val="7E7E7E"/>
        <w:sz w:val="16"/>
        <w:lang w:val="en-US"/>
      </w:rPr>
      <w:instrText xml:space="preserve"> PAGE  \* MERGEFORMAT </w:instrText>
    </w:r>
    <w:r w:rsidRPr="00E97A71">
      <w:rPr>
        <w:rFonts w:ascii="Arial" w:hAnsi="Arial" w:cs="Arial"/>
        <w:i/>
        <w:color w:val="7E7E7E"/>
        <w:sz w:val="16"/>
      </w:rPr>
      <w:fldChar w:fldCharType="separate"/>
    </w:r>
    <w:r w:rsidR="00530E2A">
      <w:rPr>
        <w:rFonts w:ascii="Arial" w:hAnsi="Arial" w:cs="Arial"/>
        <w:i/>
        <w:noProof/>
        <w:color w:val="7E7E7E"/>
        <w:sz w:val="16"/>
        <w:lang w:val="en-US"/>
      </w:rPr>
      <w:t>6</w:t>
    </w:r>
    <w:r w:rsidRPr="00E97A71">
      <w:rPr>
        <w:rFonts w:ascii="Arial" w:hAnsi="Arial" w:cs="Arial"/>
        <w:i/>
        <w:color w:val="7E7E7E"/>
        <w:sz w:val="16"/>
      </w:rPr>
      <w:fldChar w:fldCharType="end"/>
    </w:r>
    <w:r w:rsidRPr="00E97A71">
      <w:rPr>
        <w:rFonts w:ascii="Arial" w:hAnsi="Arial" w:cs="Arial"/>
        <w:i/>
        <w:color w:val="7E7E7E"/>
        <w:sz w:val="16"/>
        <w:lang w:val="en-US"/>
      </w:rPr>
      <w:t>/</w:t>
    </w:r>
    <w:r w:rsidR="00BF5765">
      <w:rPr>
        <w:rFonts w:ascii="Arial" w:hAnsi="Arial" w:cs="Arial"/>
        <w:i/>
        <w:color w:val="7E7E7E"/>
        <w:sz w:val="16"/>
        <w:lang w:val="en-US"/>
      </w:rPr>
      <w:fldChar w:fldCharType="begin"/>
    </w:r>
    <w:r w:rsidR="00BF5765">
      <w:rPr>
        <w:rFonts w:ascii="Arial" w:hAnsi="Arial" w:cs="Arial"/>
        <w:i/>
        <w:color w:val="7E7E7E"/>
        <w:sz w:val="16"/>
        <w:lang w:val="en-US"/>
      </w:rPr>
      <w:instrText xml:space="preserve"> SECTIONPAGES   \* MERGEFORMAT </w:instrText>
    </w:r>
    <w:r w:rsidR="00BF5765">
      <w:rPr>
        <w:rFonts w:ascii="Arial" w:hAnsi="Arial" w:cs="Arial"/>
        <w:i/>
        <w:color w:val="7E7E7E"/>
        <w:sz w:val="16"/>
        <w:lang w:val="en-US"/>
      </w:rPr>
      <w:fldChar w:fldCharType="separate"/>
    </w:r>
    <w:r w:rsidR="00530E2A">
      <w:rPr>
        <w:rFonts w:ascii="Arial" w:hAnsi="Arial" w:cs="Arial"/>
        <w:i/>
        <w:noProof/>
        <w:color w:val="7E7E7E"/>
        <w:sz w:val="16"/>
        <w:lang w:val="en-US"/>
      </w:rPr>
      <w:t>6</w:t>
    </w:r>
    <w:r w:rsidR="00BF5765">
      <w:rPr>
        <w:rFonts w:ascii="Arial" w:hAnsi="Arial" w:cs="Arial"/>
        <w:i/>
        <w:color w:val="7E7E7E"/>
        <w:sz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50A218" w14:textId="77777777" w:rsidR="00530E2A" w:rsidRPr="00E97A71" w:rsidRDefault="00530E2A" w:rsidP="00E97A71">
    <w:pPr>
      <w:pStyle w:val="ab"/>
      <w:tabs>
        <w:tab w:val="clear" w:pos="4677"/>
        <w:tab w:val="clear" w:pos="9355"/>
        <w:tab w:val="right" w:pos="10772"/>
      </w:tabs>
      <w:ind w:firstLine="0"/>
      <w:jc w:val="left"/>
      <w:rPr>
        <w:lang w:val="en-US"/>
      </w:rPr>
    </w:pPr>
    <w:r w:rsidRPr="00E97A71">
      <w:rPr>
        <w:lang w:val="en-US"/>
      </w:rPr>
      <w:tab/>
    </w:r>
    <w:r w:rsidRPr="00E97A71">
      <w:rPr>
        <w:rFonts w:ascii="Arial" w:hAnsi="Arial" w:cs="Arial"/>
        <w:i/>
        <w:color w:val="7E7E7E"/>
        <w:sz w:val="16"/>
      </w:rPr>
      <w:fldChar w:fldCharType="begin"/>
    </w:r>
    <w:r w:rsidRPr="00E97A71">
      <w:rPr>
        <w:rFonts w:ascii="Arial" w:hAnsi="Arial" w:cs="Arial"/>
        <w:i/>
        <w:color w:val="7E7E7E"/>
        <w:sz w:val="16"/>
        <w:lang w:val="en-US"/>
      </w:rPr>
      <w:instrText xml:space="preserve"> PAGE  \* MERGEFORMAT </w:instrText>
    </w:r>
    <w:r w:rsidRPr="00E97A71">
      <w:rPr>
        <w:rFonts w:ascii="Arial" w:hAnsi="Arial" w:cs="Arial"/>
        <w:i/>
        <w:color w:val="7E7E7E"/>
        <w:sz w:val="16"/>
      </w:rPr>
      <w:fldChar w:fldCharType="separate"/>
    </w:r>
    <w:r>
      <w:rPr>
        <w:rFonts w:ascii="Arial" w:hAnsi="Arial" w:cs="Arial"/>
        <w:i/>
        <w:noProof/>
        <w:color w:val="7E7E7E"/>
        <w:sz w:val="16"/>
        <w:lang w:val="en-US"/>
      </w:rPr>
      <w:t>9</w:t>
    </w:r>
    <w:r w:rsidRPr="00E97A71">
      <w:rPr>
        <w:rFonts w:ascii="Arial" w:hAnsi="Arial" w:cs="Arial"/>
        <w:i/>
        <w:color w:val="7E7E7E"/>
        <w:sz w:val="16"/>
      </w:rPr>
      <w:fldChar w:fldCharType="end"/>
    </w:r>
    <w:r w:rsidRPr="00E97A71">
      <w:rPr>
        <w:rFonts w:ascii="Arial" w:hAnsi="Arial" w:cs="Arial"/>
        <w:i/>
        <w:color w:val="7E7E7E"/>
        <w:sz w:val="16"/>
        <w:lang w:val="en-US"/>
      </w:rPr>
      <w:t>/</w:t>
    </w:r>
    <w:r>
      <w:rPr>
        <w:rFonts w:ascii="Arial" w:hAnsi="Arial" w:cs="Arial"/>
        <w:i/>
        <w:color w:val="7E7E7E"/>
        <w:sz w:val="16"/>
        <w:lang w:val="en-US"/>
      </w:rPr>
      <w:fldChar w:fldCharType="begin"/>
    </w:r>
    <w:r>
      <w:rPr>
        <w:rFonts w:ascii="Arial" w:hAnsi="Arial" w:cs="Arial"/>
        <w:i/>
        <w:color w:val="7E7E7E"/>
        <w:sz w:val="16"/>
        <w:lang w:val="en-US"/>
      </w:rPr>
      <w:instrText xml:space="preserve"> SECTIONPAGES   \* MERGEFORMAT </w:instrText>
    </w:r>
    <w:r>
      <w:rPr>
        <w:rFonts w:ascii="Arial" w:hAnsi="Arial" w:cs="Arial"/>
        <w:i/>
        <w:color w:val="7E7E7E"/>
        <w:sz w:val="16"/>
        <w:lang w:val="en-US"/>
      </w:rPr>
      <w:fldChar w:fldCharType="separate"/>
    </w:r>
    <w:r>
      <w:rPr>
        <w:rFonts w:ascii="Arial" w:hAnsi="Arial" w:cs="Arial"/>
        <w:i/>
        <w:noProof/>
        <w:color w:val="7E7E7E"/>
        <w:sz w:val="16"/>
        <w:lang w:val="en-US"/>
      </w:rPr>
      <w:t>3</w:t>
    </w:r>
    <w:r>
      <w:rPr>
        <w:rFonts w:ascii="Arial" w:hAnsi="Arial" w:cs="Arial"/>
        <w:i/>
        <w:color w:val="7E7E7E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5AF318" w14:textId="77777777" w:rsidR="00E22F6D" w:rsidRDefault="00E22F6D" w:rsidP="00394B72">
      <w:r>
        <w:separator/>
      </w:r>
    </w:p>
  </w:footnote>
  <w:footnote w:type="continuationSeparator" w:id="0">
    <w:p w14:paraId="494226DB" w14:textId="77777777" w:rsidR="00E22F6D" w:rsidRDefault="00E22F6D" w:rsidP="00394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C7091"/>
    <w:multiLevelType w:val="multilevel"/>
    <w:tmpl w:val="327C16BE"/>
    <w:lvl w:ilvl="0">
      <w:start w:val="1"/>
      <w:numFmt w:val="decimal"/>
      <w:pStyle w:val="as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d0"/>
      <w:lvlText w:val="%1.%2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pStyle w:val="asd1"/>
      <w:lvlText w:val="%1.%2.%3."/>
      <w:lvlJc w:val="left"/>
      <w:pPr>
        <w:ind w:left="1355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24267B58"/>
    <w:multiLevelType w:val="multilevel"/>
    <w:tmpl w:val="BFBE85B6"/>
    <w:styleLink w:val="asd2"/>
    <w:lvl w:ilvl="0">
      <w:start w:val="1"/>
      <w:numFmt w:val="decimal"/>
      <w:lvlText w:val="%1."/>
      <w:lvlJc w:val="right"/>
      <w:pPr>
        <w:tabs>
          <w:tab w:val="num" w:pos="567"/>
        </w:tabs>
        <w:ind w:left="284" w:firstLine="283"/>
      </w:pPr>
      <w:rPr>
        <w:rFonts w:ascii="Times New Roman" w:hAnsi="Times New Roman" w:hint="default"/>
        <w:b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lvlText w:val="%1.%2."/>
      <w:lvlJc w:val="right"/>
      <w:pPr>
        <w:tabs>
          <w:tab w:val="num" w:pos="284"/>
        </w:tabs>
        <w:ind w:left="1" w:firstLine="28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right"/>
      <w:pPr>
        <w:tabs>
          <w:tab w:val="num" w:pos="1135"/>
        </w:tabs>
        <w:ind w:left="852" w:firstLine="28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ind w:left="28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4" w:firstLine="0"/>
      </w:pPr>
      <w:rPr>
        <w:rFonts w:hint="default"/>
      </w:rPr>
    </w:lvl>
  </w:abstractNum>
  <w:abstractNum w:abstractNumId="2">
    <w:nsid w:val="548C34AE"/>
    <w:multiLevelType w:val="hybridMultilevel"/>
    <w:tmpl w:val="D3724B56"/>
    <w:lvl w:ilvl="0" w:tplc="AFB2F6C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CE26C6"/>
    <w:multiLevelType w:val="multilevel"/>
    <w:tmpl w:val="C42410DC"/>
    <w:lvl w:ilvl="0">
      <w:start w:val="1"/>
      <w:numFmt w:val="decimal"/>
      <w:lvlText w:val="%1."/>
      <w:lvlJc w:val="left"/>
      <w:pPr>
        <w:tabs>
          <w:tab w:val="num" w:pos="426"/>
        </w:tabs>
        <w:ind w:left="143" w:firstLine="283"/>
      </w:pPr>
      <w:rPr>
        <w:rFonts w:ascii="Times New Roman" w:hAnsi="Times New Roman" w:hint="default"/>
        <w:b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340"/>
        </w:tabs>
        <w:ind w:left="34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ind w:left="28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4" w:firstLine="0"/>
      </w:pPr>
      <w:rPr>
        <w:rFonts w:hint="default"/>
      </w:rPr>
    </w:lvl>
  </w:abstractNum>
  <w:abstractNum w:abstractNumId="4">
    <w:nsid w:val="568F06C1"/>
    <w:multiLevelType w:val="multilevel"/>
    <w:tmpl w:val="AFAE46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47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>
    <w:nsid w:val="663C6AD8"/>
    <w:multiLevelType w:val="hybridMultilevel"/>
    <w:tmpl w:val="9110BE7A"/>
    <w:lvl w:ilvl="0" w:tplc="801C5A22">
      <w:start w:val="1"/>
      <w:numFmt w:val="decimal"/>
      <w:pStyle w:val="01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5"/>
  </w:num>
  <w:num w:numId="3">
    <w:abstractNumId w:val="1"/>
  </w:num>
  <w:num w:numId="4">
    <w:abstractNumId w:val="1"/>
  </w:num>
  <w:num w:numId="5">
    <w:abstractNumId w:val="1"/>
    <w:lvlOverride w:ilvl="0">
      <w:lvl w:ilvl="0">
        <w:start w:val="1"/>
        <w:numFmt w:val="decimal"/>
        <w:lvlText w:val="%1."/>
        <w:lvlJc w:val="right"/>
        <w:pPr>
          <w:tabs>
            <w:tab w:val="num" w:pos="567"/>
          </w:tabs>
          <w:ind w:left="284" w:firstLine="283"/>
        </w:pPr>
        <w:rPr>
          <w:rFonts w:ascii="Times New Roman" w:hAnsi="Times New Roman" w:hint="default"/>
          <w:b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8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right"/>
        <w:pPr>
          <w:tabs>
            <w:tab w:val="num" w:pos="426"/>
          </w:tabs>
          <w:ind w:left="143" w:firstLine="283"/>
        </w:pPr>
      </w:lvl>
    </w:lvlOverride>
    <w:lvlOverride w:ilvl="2">
      <w:lvl w:ilvl="2">
        <w:start w:val="1"/>
        <w:numFmt w:val="decimal"/>
        <w:lvlText w:val="%1.%2.%3."/>
        <w:lvlJc w:val="right"/>
        <w:pPr>
          <w:tabs>
            <w:tab w:val="num" w:pos="1135"/>
          </w:tabs>
          <w:ind w:left="852" w:firstLine="283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84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84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84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4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4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284" w:firstLine="0"/>
        </w:pPr>
        <w:rPr>
          <w:rFonts w:hint="default"/>
        </w:rPr>
      </w:lvl>
    </w:lvlOverride>
  </w:num>
  <w:num w:numId="6">
    <w:abstractNumId w:val="2"/>
  </w:num>
  <w:num w:numId="7">
    <w:abstractNumId w:val="3"/>
  </w:num>
  <w:num w:numId="8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38A"/>
    <w:rsid w:val="00004532"/>
    <w:rsid w:val="0002424D"/>
    <w:rsid w:val="00030950"/>
    <w:rsid w:val="00036089"/>
    <w:rsid w:val="00056B36"/>
    <w:rsid w:val="000D37FD"/>
    <w:rsid w:val="000D54E0"/>
    <w:rsid w:val="000E21A3"/>
    <w:rsid w:val="000F607A"/>
    <w:rsid w:val="00112E86"/>
    <w:rsid w:val="00181EA9"/>
    <w:rsid w:val="00191553"/>
    <w:rsid w:val="001A2B22"/>
    <w:rsid w:val="001A3E9C"/>
    <w:rsid w:val="001D20C1"/>
    <w:rsid w:val="001E5474"/>
    <w:rsid w:val="002302ED"/>
    <w:rsid w:val="0024023D"/>
    <w:rsid w:val="0025786B"/>
    <w:rsid w:val="00266575"/>
    <w:rsid w:val="002C0ADB"/>
    <w:rsid w:val="002D72F7"/>
    <w:rsid w:val="00322409"/>
    <w:rsid w:val="00323262"/>
    <w:rsid w:val="00351B2D"/>
    <w:rsid w:val="00372BBE"/>
    <w:rsid w:val="00394B72"/>
    <w:rsid w:val="003B73F5"/>
    <w:rsid w:val="0043104E"/>
    <w:rsid w:val="00431BF6"/>
    <w:rsid w:val="0045219F"/>
    <w:rsid w:val="00493453"/>
    <w:rsid w:val="004B4F01"/>
    <w:rsid w:val="004B6887"/>
    <w:rsid w:val="004C53A8"/>
    <w:rsid w:val="004F30C0"/>
    <w:rsid w:val="00515C6D"/>
    <w:rsid w:val="005179A1"/>
    <w:rsid w:val="00530E2A"/>
    <w:rsid w:val="00536035"/>
    <w:rsid w:val="0054778A"/>
    <w:rsid w:val="00547C2F"/>
    <w:rsid w:val="00551FE9"/>
    <w:rsid w:val="00563D3B"/>
    <w:rsid w:val="005761BD"/>
    <w:rsid w:val="00596389"/>
    <w:rsid w:val="005A0B59"/>
    <w:rsid w:val="005A5D6F"/>
    <w:rsid w:val="005D5D23"/>
    <w:rsid w:val="005F125B"/>
    <w:rsid w:val="00612388"/>
    <w:rsid w:val="00681FFB"/>
    <w:rsid w:val="00686FD3"/>
    <w:rsid w:val="006A2E4D"/>
    <w:rsid w:val="006D27FB"/>
    <w:rsid w:val="006E6B17"/>
    <w:rsid w:val="006F402D"/>
    <w:rsid w:val="006F740F"/>
    <w:rsid w:val="00751549"/>
    <w:rsid w:val="0078272C"/>
    <w:rsid w:val="007A21A2"/>
    <w:rsid w:val="007B116D"/>
    <w:rsid w:val="007F0854"/>
    <w:rsid w:val="008144ED"/>
    <w:rsid w:val="00886825"/>
    <w:rsid w:val="008B594D"/>
    <w:rsid w:val="008E2C6D"/>
    <w:rsid w:val="008F1DC6"/>
    <w:rsid w:val="008F40F5"/>
    <w:rsid w:val="00912115"/>
    <w:rsid w:val="00922664"/>
    <w:rsid w:val="00942632"/>
    <w:rsid w:val="00974ED7"/>
    <w:rsid w:val="0099298E"/>
    <w:rsid w:val="009A4368"/>
    <w:rsid w:val="009F4476"/>
    <w:rsid w:val="009F67EB"/>
    <w:rsid w:val="00AA3516"/>
    <w:rsid w:val="00AC187F"/>
    <w:rsid w:val="00AD7F91"/>
    <w:rsid w:val="00B05958"/>
    <w:rsid w:val="00B17606"/>
    <w:rsid w:val="00BC647D"/>
    <w:rsid w:val="00BD3E86"/>
    <w:rsid w:val="00BF5765"/>
    <w:rsid w:val="00C03DAA"/>
    <w:rsid w:val="00C0560A"/>
    <w:rsid w:val="00C3273E"/>
    <w:rsid w:val="00C34C4E"/>
    <w:rsid w:val="00C845F3"/>
    <w:rsid w:val="00CA11DC"/>
    <w:rsid w:val="00CA71A4"/>
    <w:rsid w:val="00D06564"/>
    <w:rsid w:val="00D10EAA"/>
    <w:rsid w:val="00D1107D"/>
    <w:rsid w:val="00D16DED"/>
    <w:rsid w:val="00D2638A"/>
    <w:rsid w:val="00D31DEE"/>
    <w:rsid w:val="00D338C9"/>
    <w:rsid w:val="00D34EF0"/>
    <w:rsid w:val="00D405C7"/>
    <w:rsid w:val="00D43952"/>
    <w:rsid w:val="00DA42D2"/>
    <w:rsid w:val="00DB0BA3"/>
    <w:rsid w:val="00DC6744"/>
    <w:rsid w:val="00DD48E4"/>
    <w:rsid w:val="00DD54D8"/>
    <w:rsid w:val="00DF2333"/>
    <w:rsid w:val="00E22F6D"/>
    <w:rsid w:val="00E3302E"/>
    <w:rsid w:val="00E57FD5"/>
    <w:rsid w:val="00E65CEE"/>
    <w:rsid w:val="00E72808"/>
    <w:rsid w:val="00E97A71"/>
    <w:rsid w:val="00EA2BE6"/>
    <w:rsid w:val="00EA4F0C"/>
    <w:rsid w:val="00EA7DD1"/>
    <w:rsid w:val="00EC3AB9"/>
    <w:rsid w:val="00ED7DE8"/>
    <w:rsid w:val="00EE41F8"/>
    <w:rsid w:val="00EE5F34"/>
    <w:rsid w:val="00F042E5"/>
    <w:rsid w:val="00F32E82"/>
    <w:rsid w:val="00F67D59"/>
    <w:rsid w:val="00F73BBC"/>
    <w:rsid w:val="00F97742"/>
    <w:rsid w:val="00FD2910"/>
    <w:rsid w:val="00FE6C9C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FB8F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5F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045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5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5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4"/>
    <w:next w:val="a5"/>
    <w:link w:val="a6"/>
    <w:autoRedefine/>
    <w:qFormat/>
    <w:rsid w:val="00493453"/>
    <w:pPr>
      <w:keepNext/>
      <w:spacing w:before="240" w:after="120"/>
      <w:contextualSpacing w:val="0"/>
      <w:jc w:val="center"/>
    </w:pPr>
    <w:rPr>
      <w:rFonts w:ascii="Times New Roman" w:eastAsia="Lucida Sans Unicode" w:hAnsi="Times New Roman" w:cs="Tahoma"/>
      <w:iCs/>
      <w:spacing w:val="0"/>
      <w:kern w:val="0"/>
      <w:sz w:val="28"/>
      <w:szCs w:val="28"/>
    </w:rPr>
  </w:style>
  <w:style w:type="character" w:customStyle="1" w:styleId="a6">
    <w:name w:val="Подзаголовок Знак"/>
    <w:basedOn w:val="a0"/>
    <w:link w:val="a3"/>
    <w:rsid w:val="00493453"/>
    <w:rPr>
      <w:rFonts w:ascii="Times New Roman" w:eastAsia="Lucida Sans Unicode" w:hAnsi="Times New Roman" w:cs="Tahoma"/>
      <w:iCs/>
      <w:sz w:val="28"/>
      <w:szCs w:val="28"/>
      <w:lang w:eastAsia="ar-SA"/>
    </w:rPr>
  </w:style>
  <w:style w:type="paragraph" w:styleId="a4">
    <w:name w:val="Title"/>
    <w:basedOn w:val="a"/>
    <w:next w:val="a"/>
    <w:link w:val="a7"/>
    <w:uiPriority w:val="10"/>
    <w:qFormat/>
    <w:rsid w:val="004934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0"/>
    <w:link w:val="a4"/>
    <w:uiPriority w:val="10"/>
    <w:rsid w:val="0049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ody Text"/>
    <w:basedOn w:val="a"/>
    <w:link w:val="a8"/>
    <w:uiPriority w:val="99"/>
    <w:semiHidden/>
    <w:unhideWhenUsed/>
    <w:rsid w:val="00493453"/>
    <w:pPr>
      <w:spacing w:after="120"/>
    </w:pPr>
  </w:style>
  <w:style w:type="character" w:customStyle="1" w:styleId="a8">
    <w:name w:val="Основной текст Знак"/>
    <w:basedOn w:val="a0"/>
    <w:link w:val="a5"/>
    <w:uiPriority w:val="99"/>
    <w:semiHidden/>
    <w:rsid w:val="00493453"/>
  </w:style>
  <w:style w:type="paragraph" w:customStyle="1" w:styleId="asd">
    <w:name w:val="asd_раздел договора"/>
    <w:basedOn w:val="a"/>
    <w:next w:val="asd3"/>
    <w:qFormat/>
    <w:rsid w:val="006D27FB"/>
    <w:pPr>
      <w:keepNext/>
      <w:keepLines/>
      <w:numPr>
        <w:numId w:val="10"/>
      </w:numPr>
      <w:tabs>
        <w:tab w:val="left" w:pos="851"/>
      </w:tabs>
      <w:spacing w:before="240" w:after="120"/>
      <w:outlineLvl w:val="0"/>
    </w:pPr>
    <w:rPr>
      <w:b/>
      <w:bCs/>
      <w:lang w:eastAsia="ru-RU"/>
    </w:rPr>
  </w:style>
  <w:style w:type="paragraph" w:customStyle="1" w:styleId="asd3">
    <w:name w:val="asd_пункт договора"/>
    <w:basedOn w:val="asd"/>
    <w:autoRedefine/>
    <w:rsid w:val="00D10EAA"/>
    <w:pPr>
      <w:numPr>
        <w:numId w:val="0"/>
      </w:numPr>
      <w:tabs>
        <w:tab w:val="num" w:pos="340"/>
      </w:tabs>
      <w:spacing w:before="60"/>
      <w:ind w:left="340" w:firstLine="142"/>
      <w:jc w:val="left"/>
    </w:pPr>
    <w:rPr>
      <w:b w:val="0"/>
      <w:bCs w:val="0"/>
    </w:rPr>
  </w:style>
  <w:style w:type="paragraph" w:customStyle="1" w:styleId="asd1">
    <w:name w:val="asd_подпункт договора"/>
    <w:basedOn w:val="asd3"/>
    <w:qFormat/>
    <w:rsid w:val="006D27FB"/>
    <w:pPr>
      <w:numPr>
        <w:ilvl w:val="2"/>
        <w:numId w:val="10"/>
      </w:numPr>
      <w:tabs>
        <w:tab w:val="num" w:pos="340"/>
        <w:tab w:val="left" w:pos="454"/>
        <w:tab w:val="left" w:pos="737"/>
        <w:tab w:val="left" w:pos="1021"/>
      </w:tabs>
      <w:spacing w:before="0" w:after="0"/>
      <w:ind w:left="505" w:hanging="505"/>
      <w:outlineLvl w:val="2"/>
    </w:pPr>
  </w:style>
  <w:style w:type="numbering" w:customStyle="1" w:styleId="asd2">
    <w:name w:val="asd_договорнспс"/>
    <w:uiPriority w:val="99"/>
    <w:rsid w:val="00681FFB"/>
    <w:pPr>
      <w:numPr>
        <w:numId w:val="3"/>
      </w:numPr>
    </w:pPr>
  </w:style>
  <w:style w:type="paragraph" w:styleId="a9">
    <w:name w:val="header"/>
    <w:basedOn w:val="a"/>
    <w:link w:val="aa"/>
    <w:uiPriority w:val="99"/>
    <w:unhideWhenUsed/>
    <w:rsid w:val="00394B7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94B7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394B7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94B7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d">
    <w:name w:val="плкт_Заголовок"/>
    <w:basedOn w:val="1"/>
    <w:link w:val="ae"/>
    <w:qFormat/>
    <w:rsid w:val="00004532"/>
    <w:pPr>
      <w:keepNext w:val="0"/>
      <w:keepLines w:val="0"/>
      <w:spacing w:before="100" w:beforeAutospacing="1" w:after="100" w:afterAutospacing="1" w:line="360" w:lineRule="auto"/>
      <w:ind w:firstLine="0"/>
      <w:jc w:val="left"/>
    </w:pPr>
    <w:rPr>
      <w:rFonts w:ascii="Arial" w:eastAsia="Times New Roman" w:hAnsi="Arial" w:cs="Times New Roman"/>
      <w:color w:val="auto"/>
      <w:spacing w:val="-10"/>
      <w:kern w:val="36"/>
      <w:lang w:eastAsia="ru-RU"/>
    </w:rPr>
  </w:style>
  <w:style w:type="character" w:customStyle="1" w:styleId="ae">
    <w:name w:val="плкт_Заголовок Знак"/>
    <w:basedOn w:val="a7"/>
    <w:link w:val="ad"/>
    <w:rsid w:val="00004532"/>
    <w:rPr>
      <w:rFonts w:ascii="Arial" w:eastAsia="Times New Roman" w:hAnsi="Arial" w:cs="Times New Roman"/>
      <w:spacing w:val="-10"/>
      <w:kern w:val="36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0453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customStyle="1" w:styleId="01">
    <w:name w:val="плктЗаголовок01"/>
    <w:basedOn w:val="2"/>
    <w:next w:val="2"/>
    <w:link w:val="010"/>
    <w:qFormat/>
    <w:rsid w:val="00004532"/>
    <w:pPr>
      <w:numPr>
        <w:numId w:val="2"/>
      </w:numPr>
      <w:ind w:left="720"/>
      <w:jc w:val="left"/>
    </w:pPr>
    <w:rPr>
      <w:rFonts w:ascii="Arial" w:hAnsi="Arial"/>
      <w:b/>
      <w:sz w:val="24"/>
      <w:lang w:eastAsia="en-US"/>
    </w:rPr>
  </w:style>
  <w:style w:type="character" w:customStyle="1" w:styleId="010">
    <w:name w:val="плктЗаголовок01 Знак"/>
    <w:basedOn w:val="a0"/>
    <w:link w:val="01"/>
    <w:rsid w:val="00004532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00453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paragraph" w:customStyle="1" w:styleId="02">
    <w:name w:val="плктЗаголовок02"/>
    <w:basedOn w:val="3"/>
    <w:link w:val="020"/>
    <w:qFormat/>
    <w:rsid w:val="00004532"/>
    <w:pPr>
      <w:spacing w:line="259" w:lineRule="auto"/>
      <w:ind w:left="714" w:hanging="357"/>
      <w:jc w:val="left"/>
    </w:pPr>
    <w:rPr>
      <w:b/>
      <w:lang w:eastAsia="en-US"/>
    </w:rPr>
  </w:style>
  <w:style w:type="character" w:customStyle="1" w:styleId="020">
    <w:name w:val="плктЗаголовок02 Знак"/>
    <w:basedOn w:val="010"/>
    <w:link w:val="02"/>
    <w:rsid w:val="0000453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0453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table" w:styleId="af">
    <w:name w:val="Table Grid"/>
    <w:basedOn w:val="a1"/>
    <w:uiPriority w:val="39"/>
    <w:rsid w:val="00030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бычный2"/>
    <w:rsid w:val="00030950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1">
    <w:name w:val="Обычный1"/>
    <w:autoRedefine/>
    <w:rsid w:val="00030950"/>
    <w:pPr>
      <w:tabs>
        <w:tab w:val="left" w:pos="-31680"/>
        <w:tab w:val="left" w:pos="-31552"/>
        <w:tab w:val="left" w:pos="-30844"/>
        <w:tab w:val="left" w:pos="-30136"/>
        <w:tab w:val="left" w:pos="-29428"/>
        <w:tab w:val="left" w:pos="-28720"/>
        <w:tab w:val="left" w:pos="-28012"/>
        <w:tab w:val="left" w:pos="-27304"/>
        <w:tab w:val="left" w:pos="-26596"/>
        <w:tab w:val="left" w:pos="-25888"/>
        <w:tab w:val="left" w:pos="-25180"/>
        <w:tab w:val="left" w:pos="-24472"/>
        <w:tab w:val="left" w:pos="-23764"/>
        <w:tab w:val="left" w:pos="-23056"/>
        <w:tab w:val="left" w:pos="-22348"/>
        <w:tab w:val="left" w:pos="-21640"/>
        <w:tab w:val="left" w:pos="-20932"/>
        <w:tab w:val="left" w:pos="-20224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  <w:tab w:val="left" w:pos="29028"/>
        <w:tab w:val="left" w:pos="29736"/>
        <w:tab w:val="left" w:pos="30444"/>
        <w:tab w:val="left" w:pos="31152"/>
        <w:tab w:val="left" w:pos="31680"/>
        <w:tab w:val="left" w:pos="31680"/>
      </w:tabs>
      <w:spacing w:after="0" w:line="240" w:lineRule="auto"/>
    </w:pPr>
    <w:rPr>
      <w:rFonts w:ascii="Times New Roman" w:eastAsia="ヒラギノ角ゴ Pro W3" w:hAnsi="Times New Roman" w:cs="Times New Roman"/>
      <w:b/>
      <w:color w:val="000000"/>
      <w:lang w:eastAsia="ru-RU"/>
    </w:rPr>
  </w:style>
  <w:style w:type="character" w:styleId="af0">
    <w:name w:val="Hyperlink"/>
    <w:uiPriority w:val="99"/>
    <w:unhideWhenUsed/>
    <w:rsid w:val="00030950"/>
    <w:rPr>
      <w:color w:val="0563C1"/>
      <w:u w:val="single"/>
    </w:rPr>
  </w:style>
  <w:style w:type="paragraph" w:styleId="af1">
    <w:name w:val="List Paragraph"/>
    <w:basedOn w:val="a"/>
    <w:uiPriority w:val="34"/>
    <w:qFormat/>
    <w:rsid w:val="00681FFB"/>
    <w:pPr>
      <w:ind w:left="720"/>
      <w:contextualSpacing/>
    </w:pPr>
  </w:style>
  <w:style w:type="paragraph" w:customStyle="1" w:styleId="asd0">
    <w:name w:val="asd_пункт договора"/>
    <w:basedOn w:val="asd"/>
    <w:next w:val="asd3"/>
    <w:qFormat/>
    <w:rsid w:val="006D27FB"/>
    <w:pPr>
      <w:keepNext w:val="0"/>
      <w:keepLines w:val="0"/>
      <w:numPr>
        <w:ilvl w:val="1"/>
      </w:numPr>
      <w:spacing w:before="60" w:after="0"/>
      <w:outlineLvl w:val="1"/>
    </w:pPr>
    <w:rPr>
      <w:b w:val="0"/>
      <w:bCs w:val="0"/>
    </w:rPr>
  </w:style>
  <w:style w:type="paragraph" w:styleId="af2">
    <w:name w:val="Revision"/>
    <w:hidden/>
    <w:uiPriority w:val="99"/>
    <w:semiHidden/>
    <w:rsid w:val="00AD7F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f3">
    <w:name w:val="annotation reference"/>
    <w:basedOn w:val="a0"/>
    <w:semiHidden/>
    <w:unhideWhenUsed/>
    <w:rsid w:val="00AD7F91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AD7F91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AD7F9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AD7F91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AD7F9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8">
    <w:name w:val="Balloon Text"/>
    <w:basedOn w:val="a"/>
    <w:link w:val="af9"/>
    <w:uiPriority w:val="99"/>
    <w:semiHidden/>
    <w:unhideWhenUsed/>
    <w:rsid w:val="002C0ADB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2C0ADB"/>
    <w:rPr>
      <w:rFonts w:ascii="Segoe UI" w:eastAsia="Times New Roman" w:hAnsi="Segoe UI" w:cs="Segoe UI"/>
      <w:sz w:val="18"/>
      <w:szCs w:val="18"/>
      <w:lang w:eastAsia="ar-SA"/>
    </w:rPr>
  </w:style>
  <w:style w:type="table" w:customStyle="1" w:styleId="12">
    <w:name w:val="Сетка таблицы1"/>
    <w:basedOn w:val="a1"/>
    <w:next w:val="af"/>
    <w:uiPriority w:val="39"/>
    <w:rsid w:val="00FD2910"/>
    <w:pPr>
      <w:spacing w:after="0" w:line="240" w:lineRule="auto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0"/>
    <w:uiPriority w:val="99"/>
    <w:semiHidden/>
    <w:unhideWhenUsed/>
    <w:rsid w:val="00EE5F34"/>
    <w:rPr>
      <w:color w:val="605E5C"/>
      <w:shd w:val="clear" w:color="auto" w:fill="E1DFDD"/>
    </w:rPr>
  </w:style>
  <w:style w:type="paragraph" w:styleId="afa">
    <w:name w:val="No Spacing"/>
    <w:uiPriority w:val="1"/>
    <w:qFormat/>
    <w:rsid w:val="0024023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5F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045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5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5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4"/>
    <w:next w:val="a5"/>
    <w:link w:val="a6"/>
    <w:autoRedefine/>
    <w:qFormat/>
    <w:rsid w:val="00493453"/>
    <w:pPr>
      <w:keepNext/>
      <w:spacing w:before="240" w:after="120"/>
      <w:contextualSpacing w:val="0"/>
      <w:jc w:val="center"/>
    </w:pPr>
    <w:rPr>
      <w:rFonts w:ascii="Times New Roman" w:eastAsia="Lucida Sans Unicode" w:hAnsi="Times New Roman" w:cs="Tahoma"/>
      <w:iCs/>
      <w:spacing w:val="0"/>
      <w:kern w:val="0"/>
      <w:sz w:val="28"/>
      <w:szCs w:val="28"/>
    </w:rPr>
  </w:style>
  <w:style w:type="character" w:customStyle="1" w:styleId="a6">
    <w:name w:val="Подзаголовок Знак"/>
    <w:basedOn w:val="a0"/>
    <w:link w:val="a3"/>
    <w:rsid w:val="00493453"/>
    <w:rPr>
      <w:rFonts w:ascii="Times New Roman" w:eastAsia="Lucida Sans Unicode" w:hAnsi="Times New Roman" w:cs="Tahoma"/>
      <w:iCs/>
      <w:sz w:val="28"/>
      <w:szCs w:val="28"/>
      <w:lang w:eastAsia="ar-SA"/>
    </w:rPr>
  </w:style>
  <w:style w:type="paragraph" w:styleId="a4">
    <w:name w:val="Title"/>
    <w:basedOn w:val="a"/>
    <w:next w:val="a"/>
    <w:link w:val="a7"/>
    <w:uiPriority w:val="10"/>
    <w:qFormat/>
    <w:rsid w:val="004934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0"/>
    <w:link w:val="a4"/>
    <w:uiPriority w:val="10"/>
    <w:rsid w:val="0049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ody Text"/>
    <w:basedOn w:val="a"/>
    <w:link w:val="a8"/>
    <w:uiPriority w:val="99"/>
    <w:semiHidden/>
    <w:unhideWhenUsed/>
    <w:rsid w:val="00493453"/>
    <w:pPr>
      <w:spacing w:after="120"/>
    </w:pPr>
  </w:style>
  <w:style w:type="character" w:customStyle="1" w:styleId="a8">
    <w:name w:val="Основной текст Знак"/>
    <w:basedOn w:val="a0"/>
    <w:link w:val="a5"/>
    <w:uiPriority w:val="99"/>
    <w:semiHidden/>
    <w:rsid w:val="00493453"/>
  </w:style>
  <w:style w:type="paragraph" w:customStyle="1" w:styleId="asd">
    <w:name w:val="asd_раздел договора"/>
    <w:basedOn w:val="a"/>
    <w:next w:val="asd3"/>
    <w:qFormat/>
    <w:rsid w:val="006D27FB"/>
    <w:pPr>
      <w:keepNext/>
      <w:keepLines/>
      <w:numPr>
        <w:numId w:val="10"/>
      </w:numPr>
      <w:tabs>
        <w:tab w:val="left" w:pos="851"/>
      </w:tabs>
      <w:spacing w:before="240" w:after="120"/>
      <w:outlineLvl w:val="0"/>
    </w:pPr>
    <w:rPr>
      <w:b/>
      <w:bCs/>
      <w:lang w:eastAsia="ru-RU"/>
    </w:rPr>
  </w:style>
  <w:style w:type="paragraph" w:customStyle="1" w:styleId="asd3">
    <w:name w:val="asd_пункт договора"/>
    <w:basedOn w:val="asd"/>
    <w:autoRedefine/>
    <w:rsid w:val="00D10EAA"/>
    <w:pPr>
      <w:numPr>
        <w:numId w:val="0"/>
      </w:numPr>
      <w:tabs>
        <w:tab w:val="num" w:pos="340"/>
      </w:tabs>
      <w:spacing w:before="60"/>
      <w:ind w:left="340" w:firstLine="142"/>
      <w:jc w:val="left"/>
    </w:pPr>
    <w:rPr>
      <w:b w:val="0"/>
      <w:bCs w:val="0"/>
    </w:rPr>
  </w:style>
  <w:style w:type="paragraph" w:customStyle="1" w:styleId="asd1">
    <w:name w:val="asd_подпункт договора"/>
    <w:basedOn w:val="asd3"/>
    <w:qFormat/>
    <w:rsid w:val="006D27FB"/>
    <w:pPr>
      <w:numPr>
        <w:ilvl w:val="2"/>
        <w:numId w:val="10"/>
      </w:numPr>
      <w:tabs>
        <w:tab w:val="num" w:pos="340"/>
        <w:tab w:val="left" w:pos="454"/>
        <w:tab w:val="left" w:pos="737"/>
        <w:tab w:val="left" w:pos="1021"/>
      </w:tabs>
      <w:spacing w:before="0" w:after="0"/>
      <w:ind w:left="505" w:hanging="505"/>
      <w:outlineLvl w:val="2"/>
    </w:pPr>
  </w:style>
  <w:style w:type="numbering" w:customStyle="1" w:styleId="asd2">
    <w:name w:val="asd_договорнспс"/>
    <w:uiPriority w:val="99"/>
    <w:rsid w:val="00681FFB"/>
    <w:pPr>
      <w:numPr>
        <w:numId w:val="3"/>
      </w:numPr>
    </w:pPr>
  </w:style>
  <w:style w:type="paragraph" w:styleId="a9">
    <w:name w:val="header"/>
    <w:basedOn w:val="a"/>
    <w:link w:val="aa"/>
    <w:uiPriority w:val="99"/>
    <w:unhideWhenUsed/>
    <w:rsid w:val="00394B7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94B7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394B7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94B7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d">
    <w:name w:val="плкт_Заголовок"/>
    <w:basedOn w:val="1"/>
    <w:link w:val="ae"/>
    <w:qFormat/>
    <w:rsid w:val="00004532"/>
    <w:pPr>
      <w:keepNext w:val="0"/>
      <w:keepLines w:val="0"/>
      <w:spacing w:before="100" w:beforeAutospacing="1" w:after="100" w:afterAutospacing="1" w:line="360" w:lineRule="auto"/>
      <w:ind w:firstLine="0"/>
      <w:jc w:val="left"/>
    </w:pPr>
    <w:rPr>
      <w:rFonts w:ascii="Arial" w:eastAsia="Times New Roman" w:hAnsi="Arial" w:cs="Times New Roman"/>
      <w:color w:val="auto"/>
      <w:spacing w:val="-10"/>
      <w:kern w:val="36"/>
      <w:lang w:eastAsia="ru-RU"/>
    </w:rPr>
  </w:style>
  <w:style w:type="character" w:customStyle="1" w:styleId="ae">
    <w:name w:val="плкт_Заголовок Знак"/>
    <w:basedOn w:val="a7"/>
    <w:link w:val="ad"/>
    <w:rsid w:val="00004532"/>
    <w:rPr>
      <w:rFonts w:ascii="Arial" w:eastAsia="Times New Roman" w:hAnsi="Arial" w:cs="Times New Roman"/>
      <w:spacing w:val="-10"/>
      <w:kern w:val="36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0453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customStyle="1" w:styleId="01">
    <w:name w:val="плктЗаголовок01"/>
    <w:basedOn w:val="2"/>
    <w:next w:val="2"/>
    <w:link w:val="010"/>
    <w:qFormat/>
    <w:rsid w:val="00004532"/>
    <w:pPr>
      <w:numPr>
        <w:numId w:val="2"/>
      </w:numPr>
      <w:ind w:left="720"/>
      <w:jc w:val="left"/>
    </w:pPr>
    <w:rPr>
      <w:rFonts w:ascii="Arial" w:hAnsi="Arial"/>
      <w:b/>
      <w:sz w:val="24"/>
      <w:lang w:eastAsia="en-US"/>
    </w:rPr>
  </w:style>
  <w:style w:type="character" w:customStyle="1" w:styleId="010">
    <w:name w:val="плктЗаголовок01 Знак"/>
    <w:basedOn w:val="a0"/>
    <w:link w:val="01"/>
    <w:rsid w:val="00004532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00453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paragraph" w:customStyle="1" w:styleId="02">
    <w:name w:val="плктЗаголовок02"/>
    <w:basedOn w:val="3"/>
    <w:link w:val="020"/>
    <w:qFormat/>
    <w:rsid w:val="00004532"/>
    <w:pPr>
      <w:spacing w:line="259" w:lineRule="auto"/>
      <w:ind w:left="714" w:hanging="357"/>
      <w:jc w:val="left"/>
    </w:pPr>
    <w:rPr>
      <w:b/>
      <w:lang w:eastAsia="en-US"/>
    </w:rPr>
  </w:style>
  <w:style w:type="character" w:customStyle="1" w:styleId="020">
    <w:name w:val="плктЗаголовок02 Знак"/>
    <w:basedOn w:val="010"/>
    <w:link w:val="02"/>
    <w:rsid w:val="0000453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0453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table" w:styleId="af">
    <w:name w:val="Table Grid"/>
    <w:basedOn w:val="a1"/>
    <w:uiPriority w:val="39"/>
    <w:rsid w:val="00030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бычный2"/>
    <w:rsid w:val="00030950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1">
    <w:name w:val="Обычный1"/>
    <w:autoRedefine/>
    <w:rsid w:val="00030950"/>
    <w:pPr>
      <w:tabs>
        <w:tab w:val="left" w:pos="-31680"/>
        <w:tab w:val="left" w:pos="-31552"/>
        <w:tab w:val="left" w:pos="-30844"/>
        <w:tab w:val="left" w:pos="-30136"/>
        <w:tab w:val="left" w:pos="-29428"/>
        <w:tab w:val="left" w:pos="-28720"/>
        <w:tab w:val="left" w:pos="-28012"/>
        <w:tab w:val="left" w:pos="-27304"/>
        <w:tab w:val="left" w:pos="-26596"/>
        <w:tab w:val="left" w:pos="-25888"/>
        <w:tab w:val="left" w:pos="-25180"/>
        <w:tab w:val="left" w:pos="-24472"/>
        <w:tab w:val="left" w:pos="-23764"/>
        <w:tab w:val="left" w:pos="-23056"/>
        <w:tab w:val="left" w:pos="-22348"/>
        <w:tab w:val="left" w:pos="-21640"/>
        <w:tab w:val="left" w:pos="-20932"/>
        <w:tab w:val="left" w:pos="-20224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  <w:tab w:val="left" w:pos="29028"/>
        <w:tab w:val="left" w:pos="29736"/>
        <w:tab w:val="left" w:pos="30444"/>
        <w:tab w:val="left" w:pos="31152"/>
        <w:tab w:val="left" w:pos="31680"/>
        <w:tab w:val="left" w:pos="31680"/>
      </w:tabs>
      <w:spacing w:after="0" w:line="240" w:lineRule="auto"/>
    </w:pPr>
    <w:rPr>
      <w:rFonts w:ascii="Times New Roman" w:eastAsia="ヒラギノ角ゴ Pro W3" w:hAnsi="Times New Roman" w:cs="Times New Roman"/>
      <w:b/>
      <w:color w:val="000000"/>
      <w:lang w:eastAsia="ru-RU"/>
    </w:rPr>
  </w:style>
  <w:style w:type="character" w:styleId="af0">
    <w:name w:val="Hyperlink"/>
    <w:uiPriority w:val="99"/>
    <w:unhideWhenUsed/>
    <w:rsid w:val="00030950"/>
    <w:rPr>
      <w:color w:val="0563C1"/>
      <w:u w:val="single"/>
    </w:rPr>
  </w:style>
  <w:style w:type="paragraph" w:styleId="af1">
    <w:name w:val="List Paragraph"/>
    <w:basedOn w:val="a"/>
    <w:uiPriority w:val="34"/>
    <w:qFormat/>
    <w:rsid w:val="00681FFB"/>
    <w:pPr>
      <w:ind w:left="720"/>
      <w:contextualSpacing/>
    </w:pPr>
  </w:style>
  <w:style w:type="paragraph" w:customStyle="1" w:styleId="asd0">
    <w:name w:val="asd_пункт договора"/>
    <w:basedOn w:val="asd"/>
    <w:next w:val="asd3"/>
    <w:qFormat/>
    <w:rsid w:val="006D27FB"/>
    <w:pPr>
      <w:keepNext w:val="0"/>
      <w:keepLines w:val="0"/>
      <w:numPr>
        <w:ilvl w:val="1"/>
      </w:numPr>
      <w:spacing w:before="60" w:after="0"/>
      <w:outlineLvl w:val="1"/>
    </w:pPr>
    <w:rPr>
      <w:b w:val="0"/>
      <w:bCs w:val="0"/>
    </w:rPr>
  </w:style>
  <w:style w:type="paragraph" w:styleId="af2">
    <w:name w:val="Revision"/>
    <w:hidden/>
    <w:uiPriority w:val="99"/>
    <w:semiHidden/>
    <w:rsid w:val="00AD7F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f3">
    <w:name w:val="annotation reference"/>
    <w:basedOn w:val="a0"/>
    <w:semiHidden/>
    <w:unhideWhenUsed/>
    <w:rsid w:val="00AD7F91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AD7F91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AD7F9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AD7F91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AD7F9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8">
    <w:name w:val="Balloon Text"/>
    <w:basedOn w:val="a"/>
    <w:link w:val="af9"/>
    <w:uiPriority w:val="99"/>
    <w:semiHidden/>
    <w:unhideWhenUsed/>
    <w:rsid w:val="002C0ADB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2C0ADB"/>
    <w:rPr>
      <w:rFonts w:ascii="Segoe UI" w:eastAsia="Times New Roman" w:hAnsi="Segoe UI" w:cs="Segoe UI"/>
      <w:sz w:val="18"/>
      <w:szCs w:val="18"/>
      <w:lang w:eastAsia="ar-SA"/>
    </w:rPr>
  </w:style>
  <w:style w:type="table" w:customStyle="1" w:styleId="12">
    <w:name w:val="Сетка таблицы1"/>
    <w:basedOn w:val="a1"/>
    <w:next w:val="af"/>
    <w:uiPriority w:val="39"/>
    <w:rsid w:val="00FD2910"/>
    <w:pPr>
      <w:spacing w:after="0" w:line="240" w:lineRule="auto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0"/>
    <w:uiPriority w:val="99"/>
    <w:semiHidden/>
    <w:unhideWhenUsed/>
    <w:rsid w:val="00EE5F34"/>
    <w:rPr>
      <w:color w:val="605E5C"/>
      <w:shd w:val="clear" w:color="auto" w:fill="E1DFDD"/>
    </w:rPr>
  </w:style>
  <w:style w:type="paragraph" w:styleId="afa">
    <w:name w:val="No Spacing"/>
    <w:uiPriority w:val="1"/>
    <w:qFormat/>
    <w:rsid w:val="002402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5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shinSD\AppData\Roaming\Microsoft\&#1064;&#1072;&#1073;&#1083;&#1086;&#1085;&#1099;\ASD_20251222macrosedV2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7A2C2-566B-4FA7-BFE1-ED268BDEB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ASD_20251222macrosedV2</Template>
  <TotalTime>7</TotalTime>
  <Pages>9</Pages>
  <Words>2761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НСА_ФГБУ</dc:creator>
  <cp:lastModifiedBy>Алешин Сергей Дмитриевич</cp:lastModifiedBy>
  <cp:revision>6</cp:revision>
  <cp:lastPrinted>2026-03-25T07:15:00Z</cp:lastPrinted>
  <dcterms:created xsi:type="dcterms:W3CDTF">2026-03-25T07:13:00Z</dcterms:created>
  <dcterms:modified xsi:type="dcterms:W3CDTF">2026-09-23T09:21:00Z</dcterms:modified>
</cp:coreProperties>
</file>